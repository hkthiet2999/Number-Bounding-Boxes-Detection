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4BD6C2" wp14:editId="377A9EC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E766EA" w:rsidP="00920D68">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 xml:space="preserve">BÀI TẬP </w:t>
      </w:r>
      <w:r w:rsidR="00AC4598">
        <w:rPr>
          <w:b/>
          <w:bCs/>
          <w:sz w:val="32"/>
          <w:szCs w:val="32"/>
          <w:lang w:val="en"/>
        </w:rPr>
        <w:t xml:space="preserve">GIỮA </w:t>
      </w:r>
      <w:r>
        <w:rPr>
          <w:b/>
          <w:bCs/>
          <w:sz w:val="32"/>
          <w:szCs w:val="32"/>
          <w:lang w:val="en"/>
        </w:rPr>
        <w:t>KÌ</w:t>
      </w:r>
      <w:r w:rsidR="00AC4598">
        <w:rPr>
          <w:b/>
          <w:bCs/>
          <w:sz w:val="32"/>
          <w:szCs w:val="32"/>
          <w:lang w:val="en"/>
        </w:rPr>
        <w:t xml:space="preserve"> MÔN NHẬP MÔN XỬ LÝ ẢNH SỐ</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920D68" w:rsidRDefault="00920D68" w:rsidP="00920D68">
      <w:pPr>
        <w:suppressAutoHyphens/>
        <w:autoSpaceDE w:val="0"/>
        <w:autoSpaceDN w:val="0"/>
        <w:adjustRightInd w:val="0"/>
        <w:spacing w:line="360" w:lineRule="auto"/>
        <w:jc w:val="center"/>
        <w:rPr>
          <w:b/>
          <w:bCs/>
          <w:sz w:val="48"/>
          <w:szCs w:val="48"/>
          <w:lang w:val="en"/>
        </w:rPr>
      </w:pPr>
      <w:r w:rsidRPr="00920D68">
        <w:rPr>
          <w:b/>
          <w:sz w:val="48"/>
          <w:szCs w:val="48"/>
        </w:rPr>
        <w:t>NUMBER BOUNDING BOXES DETECTION</w:t>
      </w:r>
    </w:p>
    <w:p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AC4598" w:rsidRDefault="003218FF" w:rsidP="003218FF">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VĂN </w:t>
      </w:r>
      <w:r w:rsidR="00AC4598">
        <w:rPr>
          <w:b/>
          <w:sz w:val="28"/>
          <w:szCs w:val="28"/>
        </w:rPr>
        <w:t>HUY</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AC4598">
        <w:rPr>
          <w:b/>
          <w:bCs/>
          <w:sz w:val="28"/>
          <w:szCs w:val="28"/>
        </w:rPr>
        <w:t>HOÀNG KIẾN THIẾT– 51702187</w:t>
      </w:r>
    </w:p>
    <w:p w:rsidR="00AC4598"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Pr="00CA1C39">
        <w:rPr>
          <w:b/>
          <w:bCs/>
          <w:sz w:val="28"/>
          <w:szCs w:val="28"/>
          <w:lang w:val="vi-VN"/>
        </w:rPr>
        <w:t xml:space="preserve">:    </w:t>
      </w:r>
      <w:r w:rsidR="00AC4598">
        <w:rPr>
          <w:b/>
          <w:bCs/>
          <w:sz w:val="28"/>
          <w:szCs w:val="28"/>
        </w:rPr>
        <w:t>17050202</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AC4598">
        <w:rPr>
          <w:b/>
          <w:bCs/>
          <w:sz w:val="28"/>
          <w:szCs w:val="28"/>
          <w:lang w:val="vi-VN"/>
        </w:rPr>
        <w:t xml:space="preserve"> :    21</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920D68">
      <w:pPr>
        <w:suppressAutoHyphens/>
        <w:autoSpaceDE w:val="0"/>
        <w:autoSpaceDN w:val="0"/>
        <w:adjustRightInd w:val="0"/>
        <w:rPr>
          <w:b/>
          <w:bCs/>
          <w:lang w:val="vi-VN"/>
        </w:rPr>
      </w:pPr>
    </w:p>
    <w:p w:rsidR="00B118C8" w:rsidRPr="00AC4598" w:rsidRDefault="00AC4598" w:rsidP="00291721">
      <w:pPr>
        <w:suppressAutoHyphens/>
        <w:autoSpaceDE w:val="0"/>
        <w:autoSpaceDN w:val="0"/>
        <w:adjustRightInd w:val="0"/>
        <w:jc w:val="center"/>
        <w:rPr>
          <w:b/>
          <w:bCs/>
          <w:iCs/>
          <w:sz w:val="28"/>
          <w:szCs w:val="28"/>
        </w:rPr>
        <w:sectPr w:rsidR="00B118C8" w:rsidRPr="00AC4598"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62A0B03" wp14:editId="45F5604F">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3218FF" w:rsidP="003218FF">
      <w:pPr>
        <w:suppressAutoHyphens/>
        <w:autoSpaceDE w:val="0"/>
        <w:autoSpaceDN w:val="0"/>
        <w:adjustRightInd w:val="0"/>
        <w:ind w:firstLine="720"/>
        <w:rPr>
          <w:b/>
          <w:bCs/>
          <w:sz w:val="28"/>
          <w:szCs w:val="28"/>
          <w:lang w:val="en"/>
        </w:rPr>
      </w:pPr>
    </w:p>
    <w:p w:rsidR="00AC4598" w:rsidRPr="00920D68" w:rsidRDefault="00E766EA" w:rsidP="00920D68">
      <w:pPr>
        <w:suppressAutoHyphens/>
        <w:autoSpaceDE w:val="0"/>
        <w:autoSpaceDN w:val="0"/>
        <w:adjustRightInd w:val="0"/>
        <w:spacing w:line="360" w:lineRule="auto"/>
        <w:ind w:firstLine="720"/>
        <w:rPr>
          <w:b/>
          <w:bCs/>
          <w:sz w:val="32"/>
          <w:szCs w:val="32"/>
          <w:lang w:val="en"/>
        </w:rPr>
      </w:pPr>
      <w:r w:rsidRPr="00E766EA">
        <w:rPr>
          <w:b/>
          <w:bCs/>
          <w:sz w:val="32"/>
          <w:szCs w:val="32"/>
          <w:lang w:val="en"/>
        </w:rPr>
        <w:t xml:space="preserve">BÀI TẬP </w:t>
      </w:r>
      <w:r w:rsidR="00AC4598">
        <w:rPr>
          <w:b/>
          <w:bCs/>
          <w:sz w:val="32"/>
          <w:szCs w:val="32"/>
          <w:lang w:val="en"/>
        </w:rPr>
        <w:t xml:space="preserve">GIỮA </w:t>
      </w:r>
      <w:r w:rsidRPr="00E766EA">
        <w:rPr>
          <w:b/>
          <w:bCs/>
          <w:sz w:val="32"/>
          <w:szCs w:val="32"/>
          <w:lang w:val="en"/>
        </w:rPr>
        <w:t xml:space="preserve">KÌ MÔN </w:t>
      </w:r>
      <w:r w:rsidR="00AC4598">
        <w:rPr>
          <w:b/>
          <w:bCs/>
          <w:sz w:val="32"/>
          <w:szCs w:val="32"/>
          <w:lang w:val="en"/>
        </w:rPr>
        <w:t>NHẬP MÔN XỬ LÝ ẢNH SỐ</w:t>
      </w:r>
    </w:p>
    <w:p w:rsidR="002D4629" w:rsidRDefault="002D4629" w:rsidP="002D4629">
      <w:pPr>
        <w:suppressAutoHyphens/>
        <w:autoSpaceDE w:val="0"/>
        <w:autoSpaceDN w:val="0"/>
        <w:adjustRightInd w:val="0"/>
        <w:spacing w:line="360" w:lineRule="auto"/>
        <w:rPr>
          <w:b/>
          <w:bCs/>
          <w:lang w:val="en"/>
        </w:rPr>
      </w:pPr>
    </w:p>
    <w:p w:rsidR="00E766EA" w:rsidRDefault="00E766EA" w:rsidP="002D4629">
      <w:pPr>
        <w:suppressAutoHyphens/>
        <w:autoSpaceDE w:val="0"/>
        <w:autoSpaceDN w:val="0"/>
        <w:adjustRightInd w:val="0"/>
        <w:spacing w:line="360" w:lineRule="auto"/>
        <w:rPr>
          <w:b/>
          <w:bCs/>
          <w:lang w:val="en"/>
        </w:rPr>
      </w:pPr>
    </w:p>
    <w:p w:rsidR="00920D68" w:rsidRPr="00920D68" w:rsidRDefault="00920D68" w:rsidP="00920D68">
      <w:pPr>
        <w:suppressAutoHyphens/>
        <w:autoSpaceDE w:val="0"/>
        <w:autoSpaceDN w:val="0"/>
        <w:adjustRightInd w:val="0"/>
        <w:spacing w:line="360" w:lineRule="auto"/>
        <w:jc w:val="center"/>
        <w:rPr>
          <w:b/>
          <w:bCs/>
          <w:sz w:val="48"/>
          <w:szCs w:val="48"/>
          <w:lang w:val="en"/>
        </w:rPr>
      </w:pPr>
      <w:r w:rsidRPr="00920D68">
        <w:rPr>
          <w:b/>
          <w:sz w:val="48"/>
          <w:szCs w:val="48"/>
        </w:rPr>
        <w:t>NUMBER BOUNDING BOXES DETECTION</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AC4598" w:rsidRPr="00B10E7E" w:rsidRDefault="00AC4598"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00AC4598">
        <w:rPr>
          <w:b/>
          <w:sz w:val="28"/>
          <w:szCs w:val="28"/>
          <w:lang w:val="vi-VN"/>
        </w:rPr>
        <w:t xml:space="preserve"> NGUYỄN VĂN HUY</w:t>
      </w:r>
    </w:p>
    <w:p w:rsidR="003218FF" w:rsidRPr="00AC4598"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00AC4598">
        <w:rPr>
          <w:b/>
          <w:bCs/>
          <w:sz w:val="28"/>
          <w:szCs w:val="28"/>
          <w:lang w:val="vi-VN"/>
        </w:rPr>
        <w:t xml:space="preserve">    </w:t>
      </w:r>
      <w:r w:rsidR="00AC4598">
        <w:rPr>
          <w:b/>
          <w:bCs/>
          <w:sz w:val="28"/>
          <w:szCs w:val="28"/>
        </w:rPr>
        <w:t>HOÀNG KIẾN THIẾT</w:t>
      </w:r>
    </w:p>
    <w:p w:rsidR="00AC4598" w:rsidRDefault="003218FF" w:rsidP="003218FF">
      <w:pPr>
        <w:suppressAutoHyphens/>
        <w:autoSpaceDE w:val="0"/>
        <w:autoSpaceDN w:val="0"/>
        <w:adjustRightInd w:val="0"/>
        <w:jc w:val="right"/>
        <w:rPr>
          <w:b/>
          <w:bCs/>
          <w:sz w:val="28"/>
          <w:szCs w:val="28"/>
        </w:rPr>
      </w:pPr>
      <w:r w:rsidRPr="00CA1C39">
        <w:rPr>
          <w:sz w:val="28"/>
          <w:szCs w:val="28"/>
          <w:lang w:val="vi-VN"/>
        </w:rPr>
        <w:t xml:space="preserve">Lớp       </w:t>
      </w:r>
      <w:r w:rsidRPr="00CA1C39">
        <w:rPr>
          <w:b/>
          <w:bCs/>
          <w:sz w:val="28"/>
          <w:szCs w:val="28"/>
          <w:lang w:val="vi-VN"/>
        </w:rPr>
        <w:t xml:space="preserve">:    </w:t>
      </w:r>
      <w:r w:rsidR="00AC4598">
        <w:rPr>
          <w:b/>
          <w:bCs/>
          <w:sz w:val="28"/>
          <w:szCs w:val="28"/>
        </w:rPr>
        <w:t>17050202</w:t>
      </w:r>
    </w:p>
    <w:p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AC4598">
        <w:rPr>
          <w:b/>
          <w:bCs/>
          <w:sz w:val="28"/>
          <w:szCs w:val="28"/>
          <w:lang w:val="vi-VN"/>
        </w:rPr>
        <w:t>21</w:t>
      </w: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AC4598" w:rsidRDefault="00AC4598" w:rsidP="003218FF">
      <w:pPr>
        <w:suppressAutoHyphens/>
        <w:autoSpaceDE w:val="0"/>
        <w:autoSpaceDN w:val="0"/>
        <w:adjustRightInd w:val="0"/>
        <w:jc w:val="center"/>
        <w:rPr>
          <w:b/>
          <w:bCs/>
          <w:iCs/>
          <w:sz w:val="28"/>
          <w:szCs w:val="28"/>
        </w:rPr>
        <w:sectPr w:rsidR="00B118C8" w:rsidRPr="00AC4598"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rsidR="00BB2B2A" w:rsidRPr="00DB7595" w:rsidRDefault="00BB2B2A" w:rsidP="002D796D">
      <w:pPr>
        <w:pStyle w:val="Chng"/>
        <w:jc w:val="center"/>
        <w:rPr>
          <w:lang w:val="vi-VN"/>
        </w:rPr>
      </w:pPr>
      <w:bookmarkStart w:id="0" w:name="_Toc59179585"/>
      <w:r w:rsidRPr="00DB7595">
        <w:rPr>
          <w:lang w:val="vi-VN"/>
        </w:rPr>
        <w:lastRenderedPageBreak/>
        <w:t>LỜI CẢM ƠN</w:t>
      </w:r>
      <w:bookmarkEnd w:id="0"/>
    </w:p>
    <w:p w:rsidR="00FD7B00" w:rsidRDefault="00FD7B00" w:rsidP="00FD7B00">
      <w:pPr>
        <w:pStyle w:val="Nidungvnbn"/>
      </w:pPr>
      <w:r>
        <w:t>Em xin chân thành gửi lời cảm ơn này đến thầy</w:t>
      </w:r>
      <w:r w:rsidR="00C94F20">
        <w:t xml:space="preserve"> Nguyễn Văn</w:t>
      </w:r>
      <w:r>
        <w:t xml:space="preserve"> Huy và cô </w:t>
      </w:r>
      <w:r w:rsidR="00C94F20">
        <w:t xml:space="preserve">Võ </w:t>
      </w:r>
      <w:r>
        <w:t>Hoàng Anh, hai giảng viên phụ trách giảng dạy bộ môn Nhập môn xử lý ảnh số. Nhờ có sự tận tình giảng dạy, truyền đạt kiến thức của quý thầy cô mà em mới đủ kiến thức để hoàn thành bài tập này.</w:t>
      </w:r>
    </w:p>
    <w:p w:rsidR="00FD7B00" w:rsidRPr="00FD7B00" w:rsidRDefault="00FD7B00" w:rsidP="00FD7B00">
      <w:pPr>
        <w:pStyle w:val="Nidungvnbn"/>
      </w:pPr>
      <w:r>
        <w:t xml:space="preserve">Song song với đó, em cũng xin gửi lời cảm ơn đến Khoa Công Nghệ Thông Tin, trường Đại học Tôn Đức Thắng vì đã tạo điều kiện cho em học tập, nghiên cứu trong suốt quá trình học tập môn học này nói riêng và cả quá trình học Đại học nói chung. Một lần nữa em </w:t>
      </w:r>
      <w:r w:rsidR="00C94F20">
        <w:t xml:space="preserve">xin </w:t>
      </w:r>
      <w:r w:rsidR="006B48EC">
        <w:t xml:space="preserve">gửi lời </w:t>
      </w:r>
      <w:r w:rsidR="00C94F20">
        <w:t>cảm ơn chân thành đến mọi người và chúc tất cả thật nhiều sức khỏe.</w:t>
      </w: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003786">
      <w:pPr>
        <w:rPr>
          <w:b/>
          <w:sz w:val="32"/>
          <w:szCs w:val="32"/>
          <w:lang w:val="vi-VN"/>
        </w:rPr>
      </w:pPr>
    </w:p>
    <w:p w:rsidR="00003786" w:rsidRDefault="00003786" w:rsidP="00003786">
      <w:pP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FD7B00" w:rsidRDefault="00FD7B00" w:rsidP="002D796D">
      <w:pPr>
        <w:jc w:val="center"/>
        <w:rPr>
          <w:b/>
          <w:sz w:val="32"/>
          <w:szCs w:val="32"/>
          <w:lang w:val="vi-VN"/>
        </w:rPr>
      </w:pPr>
    </w:p>
    <w:p w:rsidR="003218FF" w:rsidRPr="002D796D" w:rsidRDefault="00585BCE" w:rsidP="002D796D">
      <w:pPr>
        <w:jc w:val="center"/>
        <w:rPr>
          <w:b/>
          <w:sz w:val="32"/>
          <w:szCs w:val="32"/>
          <w:lang w:val="vi-VN"/>
        </w:rPr>
      </w:pPr>
      <w:r>
        <w:rPr>
          <w:b/>
          <w:sz w:val="32"/>
          <w:szCs w:val="32"/>
        </w:rPr>
        <w:lastRenderedPageBreak/>
        <w:t>BÀI TẬP GIỮA KỲ</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5013CD">
        <w:rPr>
          <w:sz w:val="26"/>
          <w:szCs w:val="26"/>
        </w:rPr>
        <w:t xml:space="preserve">bài tập giữa kỳ </w:t>
      </w:r>
      <w:r w:rsidRPr="00DB7595">
        <w:rPr>
          <w:sz w:val="26"/>
          <w:szCs w:val="26"/>
          <w:lang w:val="vi-VN"/>
        </w:rPr>
        <w:t>của riêng tôi</w:t>
      </w:r>
      <w:r w:rsidR="00B118C8" w:rsidRPr="00B118C8">
        <w:rPr>
          <w:sz w:val="26"/>
          <w:szCs w:val="26"/>
          <w:lang w:val="vi-VN"/>
        </w:rPr>
        <w:t xml:space="preserve"> </w:t>
      </w:r>
      <w:r w:rsidRPr="00DB7595">
        <w:rPr>
          <w:sz w:val="26"/>
          <w:szCs w:val="26"/>
          <w:lang w:val="vi-VN"/>
        </w:rPr>
        <w:t xml:space="preserve">và được sự hướng dẫn của </w:t>
      </w:r>
      <w:r w:rsidR="00627DBD">
        <w:rPr>
          <w:sz w:val="26"/>
          <w:szCs w:val="26"/>
          <w:lang w:val="vi-VN"/>
        </w:rPr>
        <w:t xml:space="preserve">TS Nguyễn Văn </w:t>
      </w:r>
      <w:r w:rsidR="00627DBD">
        <w:rPr>
          <w:sz w:val="26"/>
          <w:szCs w:val="26"/>
        </w:rPr>
        <w:t>Huy</w:t>
      </w:r>
      <w:r w:rsidRPr="00DB7595">
        <w:rPr>
          <w:sz w:val="26"/>
          <w:szCs w:val="26"/>
          <w:lang w:val="vi-VN"/>
        </w:rPr>
        <w:t xml:space="preserve">. Các nội dung nghiên cứu, kết quả trong </w:t>
      </w:r>
      <w:r w:rsidR="005013CD">
        <w:rPr>
          <w:sz w:val="26"/>
          <w:szCs w:val="26"/>
        </w:rPr>
        <w:t>bài tập giữa kỳ</w:t>
      </w:r>
      <w:r w:rsidR="005013CD" w:rsidRPr="00DB7595">
        <w:rPr>
          <w:sz w:val="26"/>
          <w:szCs w:val="26"/>
          <w:lang w:val="vi-VN"/>
        </w:rPr>
        <w:t xml:space="preserve"> </w:t>
      </w:r>
      <w:r w:rsidRPr="00DB7595">
        <w:rPr>
          <w:sz w:val="26"/>
          <w:szCs w:val="26"/>
          <w:lang w:val="vi-VN"/>
        </w:rPr>
        <w:t>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585BCE">
        <w:rPr>
          <w:sz w:val="26"/>
          <w:szCs w:val="26"/>
          <w:lang w:val="vi-VN"/>
        </w:rPr>
        <w:t>bài tập giữa kỳ</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585BCE">
        <w:rPr>
          <w:b/>
          <w:sz w:val="26"/>
          <w:szCs w:val="26"/>
          <w:lang w:val="vi-VN"/>
        </w:rPr>
        <w:t>bài tập giữa kỳ</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AA37B8"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Default="00BB2B2A" w:rsidP="00BB2B2A">
      <w:pPr>
        <w:tabs>
          <w:tab w:val="center" w:pos="6379"/>
        </w:tabs>
        <w:spacing w:after="200" w:line="276" w:lineRule="auto"/>
        <w:rPr>
          <w:i/>
          <w:sz w:val="26"/>
          <w:szCs w:val="26"/>
          <w:lang w:val="vi-VN"/>
        </w:rPr>
      </w:pPr>
    </w:p>
    <w:p w:rsidR="00304B59" w:rsidRDefault="00304B59" w:rsidP="00BB2B2A">
      <w:pPr>
        <w:tabs>
          <w:tab w:val="center" w:pos="6379"/>
        </w:tabs>
        <w:spacing w:after="200" w:line="276" w:lineRule="auto"/>
        <w:rPr>
          <w:i/>
          <w:sz w:val="26"/>
          <w:szCs w:val="26"/>
          <w:lang w:val="vi-VN"/>
        </w:rPr>
      </w:pPr>
    </w:p>
    <w:p w:rsidR="00304B59" w:rsidRDefault="00304B59" w:rsidP="00BB2B2A">
      <w:pPr>
        <w:tabs>
          <w:tab w:val="center" w:pos="6379"/>
        </w:tabs>
        <w:spacing w:after="200" w:line="276" w:lineRule="auto"/>
        <w:rPr>
          <w:i/>
          <w:sz w:val="26"/>
          <w:szCs w:val="26"/>
          <w:lang w:val="vi-VN"/>
        </w:rPr>
      </w:pPr>
    </w:p>
    <w:p w:rsidR="00304B59" w:rsidRDefault="00304B59" w:rsidP="00BB2B2A">
      <w:pPr>
        <w:tabs>
          <w:tab w:val="center" w:pos="6379"/>
        </w:tabs>
        <w:spacing w:after="200" w:line="276" w:lineRule="auto"/>
        <w:rPr>
          <w:i/>
          <w:sz w:val="26"/>
          <w:szCs w:val="26"/>
          <w:lang w:val="vi-VN"/>
        </w:rPr>
      </w:pPr>
    </w:p>
    <w:p w:rsidR="00304B59" w:rsidRDefault="00304B59" w:rsidP="00BB2B2A">
      <w:pPr>
        <w:tabs>
          <w:tab w:val="center" w:pos="6379"/>
        </w:tabs>
        <w:spacing w:after="200" w:line="276" w:lineRule="auto"/>
        <w:rPr>
          <w:i/>
          <w:sz w:val="26"/>
          <w:szCs w:val="26"/>
          <w:lang w:val="vi-VN"/>
        </w:rPr>
      </w:pPr>
    </w:p>
    <w:p w:rsidR="00304B59" w:rsidRDefault="00304B59" w:rsidP="00BB2B2A">
      <w:pPr>
        <w:tabs>
          <w:tab w:val="center" w:pos="6379"/>
        </w:tabs>
        <w:spacing w:after="200" w:line="276" w:lineRule="auto"/>
        <w:rPr>
          <w:i/>
          <w:sz w:val="26"/>
          <w:szCs w:val="26"/>
          <w:lang w:val="vi-VN"/>
        </w:rPr>
      </w:pPr>
    </w:p>
    <w:p w:rsidR="00304B59" w:rsidRPr="00DB7595" w:rsidRDefault="00304B59" w:rsidP="00BB2B2A">
      <w:pPr>
        <w:tabs>
          <w:tab w:val="center" w:pos="6379"/>
        </w:tabs>
        <w:spacing w:after="200" w:line="276" w:lineRule="auto"/>
        <w:rPr>
          <w:i/>
          <w:sz w:val="26"/>
          <w:szCs w:val="26"/>
          <w:lang w:val="vi-VN"/>
        </w:rPr>
      </w:pPr>
    </w:p>
    <w:p w:rsidR="00BB2B2A" w:rsidRDefault="00BB2B2A" w:rsidP="00304B59">
      <w:pPr>
        <w:tabs>
          <w:tab w:val="center" w:pos="6379"/>
        </w:tabs>
        <w:spacing w:after="200" w:line="276" w:lineRule="auto"/>
        <w:rPr>
          <w:i/>
          <w:sz w:val="26"/>
          <w:szCs w:val="26"/>
        </w:rPr>
      </w:pPr>
      <w:r w:rsidRPr="00DB7595">
        <w:rPr>
          <w:i/>
          <w:sz w:val="26"/>
          <w:szCs w:val="26"/>
          <w:lang w:val="vi-VN"/>
        </w:rPr>
        <w:tab/>
      </w:r>
      <w:r w:rsidR="00556F24">
        <w:rPr>
          <w:i/>
          <w:sz w:val="26"/>
          <w:szCs w:val="26"/>
        </w:rPr>
        <w:t>Hoàng Kiến Thiết</w:t>
      </w:r>
    </w:p>
    <w:p w:rsidR="00304B59" w:rsidRPr="00304B59" w:rsidRDefault="00304B59" w:rsidP="00304B59">
      <w:pPr>
        <w:tabs>
          <w:tab w:val="center" w:pos="6379"/>
        </w:tabs>
        <w:spacing w:after="200" w:line="276" w:lineRule="auto"/>
        <w:rPr>
          <w:i/>
          <w:sz w:val="26"/>
          <w:szCs w:val="26"/>
        </w:rPr>
      </w:pPr>
    </w:p>
    <w:p w:rsidR="00B118C8" w:rsidRPr="00B118C8" w:rsidRDefault="00B118C8" w:rsidP="002D796D">
      <w:pPr>
        <w:pStyle w:val="Chng"/>
        <w:jc w:val="center"/>
        <w:rPr>
          <w:lang w:val="vi-VN"/>
        </w:rPr>
      </w:pPr>
      <w:bookmarkStart w:id="1" w:name="_Toc59179586"/>
      <w:r w:rsidRPr="00B118C8">
        <w:rPr>
          <w:lang w:val="vi-VN"/>
        </w:rPr>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59179587"/>
      <w:r w:rsidRPr="00DB7595">
        <w:rPr>
          <w:lang w:val="vi-VN"/>
        </w:rPr>
        <w:lastRenderedPageBreak/>
        <w:t>TÓM TẮT</w:t>
      </w:r>
      <w:bookmarkEnd w:id="2"/>
    </w:p>
    <w:p w:rsidR="00291721" w:rsidRPr="00DB7595" w:rsidRDefault="00291721" w:rsidP="00291721">
      <w:pPr>
        <w:pStyle w:val="Nidungvnbn"/>
        <w:rPr>
          <w:lang w:val="vi-VN"/>
        </w:rPr>
      </w:pPr>
    </w:p>
    <w:p w:rsidR="00DB7595" w:rsidRPr="008A7BE2" w:rsidRDefault="008A7BE2" w:rsidP="008A7BE2">
      <w:pPr>
        <w:pStyle w:val="Nidungvnbn"/>
        <w:sectPr w:rsidR="00DB7595" w:rsidRPr="008A7BE2" w:rsidSect="00B118C8">
          <w:headerReference w:type="default" r:id="rId10"/>
          <w:pgSz w:w="12240" w:h="15840"/>
          <w:pgMar w:top="1985" w:right="1134" w:bottom="1701" w:left="1985" w:header="720" w:footer="720" w:gutter="0"/>
          <w:pgNumType w:fmt="lowerRoman" w:start="1"/>
          <w:cols w:space="720"/>
          <w:docGrid w:linePitch="360"/>
        </w:sectPr>
      </w:pPr>
      <w:r>
        <w:t>Trong  bài báo cáo giữa kỳ này em sẽ trình bày toàn bộ quá trình hoàn thành bài  tập giữa kỳ cũng như kết quả cuối cùng mà em đạt được. Bài báo cáo sẽ gồm</w:t>
      </w:r>
      <w:r w:rsidR="00AB6AA3">
        <w:t xml:space="preserve"> 3 phần xuyên suốt quá trình xây dựng và phát triển chương trình gồm phần giới thiệu, phần phân tích thuật toán và cuối cùng là phương hướng phát triển cho chương trình. Trong đó, trọng tâm nhất là phần trình bày thuật toán của chương trình. </w:t>
      </w:r>
    </w:p>
    <w:p w:rsidR="007E6AB9" w:rsidRPr="007E6AB9" w:rsidRDefault="007E6AB9" w:rsidP="002D796D">
      <w:pPr>
        <w:pStyle w:val="Chng"/>
        <w:jc w:val="center"/>
      </w:pPr>
      <w:bookmarkStart w:id="3" w:name="_Toc59179588"/>
      <w:r>
        <w:lastRenderedPageBreak/>
        <w:t>MỤC LỤC</w:t>
      </w:r>
      <w:bookmarkEnd w:id="3"/>
    </w:p>
    <w:p w:rsidR="000C7ED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9179585" w:history="1">
        <w:r w:rsidR="000C7ED6" w:rsidRPr="00D639F9">
          <w:rPr>
            <w:rStyle w:val="Hyperlink"/>
            <w:noProof/>
            <w:lang w:val="vi-VN"/>
          </w:rPr>
          <w:t>LỜI CẢM ƠN</w:t>
        </w:r>
        <w:r w:rsidR="000C7ED6">
          <w:rPr>
            <w:noProof/>
            <w:webHidden/>
          </w:rPr>
          <w:tab/>
        </w:r>
        <w:r w:rsidR="000C7ED6">
          <w:rPr>
            <w:noProof/>
            <w:webHidden/>
          </w:rPr>
          <w:fldChar w:fldCharType="begin"/>
        </w:r>
        <w:r w:rsidR="000C7ED6">
          <w:rPr>
            <w:noProof/>
            <w:webHidden/>
          </w:rPr>
          <w:instrText xml:space="preserve"> PAGEREF _Toc59179585 \h </w:instrText>
        </w:r>
        <w:r w:rsidR="000C7ED6">
          <w:rPr>
            <w:noProof/>
            <w:webHidden/>
          </w:rPr>
        </w:r>
        <w:r w:rsidR="000C7ED6">
          <w:rPr>
            <w:noProof/>
            <w:webHidden/>
          </w:rPr>
          <w:fldChar w:fldCharType="separate"/>
        </w:r>
        <w:r w:rsidR="000C7ED6">
          <w:rPr>
            <w:noProof/>
            <w:webHidden/>
          </w:rPr>
          <w:t>i</w:t>
        </w:r>
        <w:r w:rsidR="000C7ED6">
          <w:rPr>
            <w:noProof/>
            <w:webHidden/>
          </w:rPr>
          <w:fldChar w:fldCharType="end"/>
        </w:r>
      </w:hyperlink>
    </w:p>
    <w:p w:rsidR="000C7ED6" w:rsidRDefault="00206282">
      <w:pPr>
        <w:pStyle w:val="TOC1"/>
        <w:tabs>
          <w:tab w:val="right" w:leader="dot" w:pos="9111"/>
        </w:tabs>
        <w:rPr>
          <w:rFonts w:asciiTheme="minorHAnsi" w:eastAsiaTheme="minorEastAsia" w:hAnsiTheme="minorHAnsi" w:cstheme="minorBidi"/>
          <w:noProof/>
          <w:sz w:val="22"/>
          <w:szCs w:val="22"/>
        </w:rPr>
      </w:pPr>
      <w:hyperlink w:anchor="_Toc59179586" w:history="1">
        <w:r w:rsidR="000C7ED6" w:rsidRPr="00D639F9">
          <w:rPr>
            <w:rStyle w:val="Hyperlink"/>
            <w:noProof/>
            <w:lang w:val="vi-VN"/>
          </w:rPr>
          <w:t>PHẦN XÁC NHẬN VÀ ĐÁNH GIÁ CỦA GIẢNG VIÊN</w:t>
        </w:r>
        <w:r w:rsidR="000C7ED6">
          <w:rPr>
            <w:noProof/>
            <w:webHidden/>
          </w:rPr>
          <w:tab/>
        </w:r>
        <w:r w:rsidR="000C7ED6">
          <w:rPr>
            <w:noProof/>
            <w:webHidden/>
          </w:rPr>
          <w:fldChar w:fldCharType="begin"/>
        </w:r>
        <w:r w:rsidR="000C7ED6">
          <w:rPr>
            <w:noProof/>
            <w:webHidden/>
          </w:rPr>
          <w:instrText xml:space="preserve"> PAGEREF _Toc59179586 \h </w:instrText>
        </w:r>
        <w:r w:rsidR="000C7ED6">
          <w:rPr>
            <w:noProof/>
            <w:webHidden/>
          </w:rPr>
        </w:r>
        <w:r w:rsidR="000C7ED6">
          <w:rPr>
            <w:noProof/>
            <w:webHidden/>
          </w:rPr>
          <w:fldChar w:fldCharType="separate"/>
        </w:r>
        <w:r w:rsidR="000C7ED6">
          <w:rPr>
            <w:noProof/>
            <w:webHidden/>
          </w:rPr>
          <w:t>iii</w:t>
        </w:r>
        <w:r w:rsidR="000C7ED6">
          <w:rPr>
            <w:noProof/>
            <w:webHidden/>
          </w:rPr>
          <w:fldChar w:fldCharType="end"/>
        </w:r>
      </w:hyperlink>
    </w:p>
    <w:p w:rsidR="000C7ED6" w:rsidRDefault="00206282">
      <w:pPr>
        <w:pStyle w:val="TOC1"/>
        <w:tabs>
          <w:tab w:val="right" w:leader="dot" w:pos="9111"/>
        </w:tabs>
        <w:rPr>
          <w:rFonts w:asciiTheme="minorHAnsi" w:eastAsiaTheme="minorEastAsia" w:hAnsiTheme="minorHAnsi" w:cstheme="minorBidi"/>
          <w:noProof/>
          <w:sz w:val="22"/>
          <w:szCs w:val="22"/>
        </w:rPr>
      </w:pPr>
      <w:hyperlink w:anchor="_Toc59179587" w:history="1">
        <w:r w:rsidR="000C7ED6" w:rsidRPr="00D639F9">
          <w:rPr>
            <w:rStyle w:val="Hyperlink"/>
            <w:noProof/>
            <w:lang w:val="vi-VN"/>
          </w:rPr>
          <w:t>TÓM TẮT</w:t>
        </w:r>
        <w:r w:rsidR="000C7ED6">
          <w:rPr>
            <w:noProof/>
            <w:webHidden/>
          </w:rPr>
          <w:tab/>
        </w:r>
        <w:r w:rsidR="000C7ED6">
          <w:rPr>
            <w:noProof/>
            <w:webHidden/>
          </w:rPr>
          <w:fldChar w:fldCharType="begin"/>
        </w:r>
        <w:r w:rsidR="000C7ED6">
          <w:rPr>
            <w:noProof/>
            <w:webHidden/>
          </w:rPr>
          <w:instrText xml:space="preserve"> PAGEREF _Toc59179587 \h </w:instrText>
        </w:r>
        <w:r w:rsidR="000C7ED6">
          <w:rPr>
            <w:noProof/>
            <w:webHidden/>
          </w:rPr>
        </w:r>
        <w:r w:rsidR="000C7ED6">
          <w:rPr>
            <w:noProof/>
            <w:webHidden/>
          </w:rPr>
          <w:fldChar w:fldCharType="separate"/>
        </w:r>
        <w:r w:rsidR="000C7ED6">
          <w:rPr>
            <w:noProof/>
            <w:webHidden/>
          </w:rPr>
          <w:t>iv</w:t>
        </w:r>
        <w:r w:rsidR="000C7ED6">
          <w:rPr>
            <w:noProof/>
            <w:webHidden/>
          </w:rPr>
          <w:fldChar w:fldCharType="end"/>
        </w:r>
      </w:hyperlink>
    </w:p>
    <w:p w:rsidR="000C7ED6" w:rsidRDefault="00206282">
      <w:pPr>
        <w:pStyle w:val="TOC1"/>
        <w:tabs>
          <w:tab w:val="right" w:leader="dot" w:pos="9111"/>
        </w:tabs>
        <w:rPr>
          <w:rFonts w:asciiTheme="minorHAnsi" w:eastAsiaTheme="minorEastAsia" w:hAnsiTheme="minorHAnsi" w:cstheme="minorBidi"/>
          <w:noProof/>
          <w:sz w:val="22"/>
          <w:szCs w:val="22"/>
        </w:rPr>
      </w:pPr>
      <w:hyperlink w:anchor="_Toc59179588" w:history="1">
        <w:r w:rsidR="000C7ED6" w:rsidRPr="00D639F9">
          <w:rPr>
            <w:rStyle w:val="Hyperlink"/>
            <w:noProof/>
          </w:rPr>
          <w:t>MỤC LỤC</w:t>
        </w:r>
        <w:r w:rsidR="000C7ED6">
          <w:rPr>
            <w:noProof/>
            <w:webHidden/>
          </w:rPr>
          <w:tab/>
        </w:r>
        <w:r w:rsidR="000C7ED6">
          <w:rPr>
            <w:noProof/>
            <w:webHidden/>
          </w:rPr>
          <w:fldChar w:fldCharType="begin"/>
        </w:r>
        <w:r w:rsidR="000C7ED6">
          <w:rPr>
            <w:noProof/>
            <w:webHidden/>
          </w:rPr>
          <w:instrText xml:space="preserve"> PAGEREF _Toc59179588 \h </w:instrText>
        </w:r>
        <w:r w:rsidR="000C7ED6">
          <w:rPr>
            <w:noProof/>
            <w:webHidden/>
          </w:rPr>
        </w:r>
        <w:r w:rsidR="000C7ED6">
          <w:rPr>
            <w:noProof/>
            <w:webHidden/>
          </w:rPr>
          <w:fldChar w:fldCharType="separate"/>
        </w:r>
        <w:r w:rsidR="000C7ED6">
          <w:rPr>
            <w:noProof/>
            <w:webHidden/>
          </w:rPr>
          <w:t>1</w:t>
        </w:r>
        <w:r w:rsidR="000C7ED6">
          <w:rPr>
            <w:noProof/>
            <w:webHidden/>
          </w:rPr>
          <w:fldChar w:fldCharType="end"/>
        </w:r>
      </w:hyperlink>
    </w:p>
    <w:p w:rsidR="000C7ED6" w:rsidRDefault="00206282">
      <w:pPr>
        <w:pStyle w:val="TOC1"/>
        <w:tabs>
          <w:tab w:val="right" w:leader="dot" w:pos="9111"/>
        </w:tabs>
        <w:rPr>
          <w:rFonts w:asciiTheme="minorHAnsi" w:eastAsiaTheme="minorEastAsia" w:hAnsiTheme="minorHAnsi" w:cstheme="minorBidi"/>
          <w:noProof/>
          <w:sz w:val="22"/>
          <w:szCs w:val="22"/>
        </w:rPr>
      </w:pPr>
      <w:hyperlink w:anchor="_Toc59179589" w:history="1">
        <w:r w:rsidR="000C7ED6" w:rsidRPr="00D639F9">
          <w:rPr>
            <w:rStyle w:val="Hyperlink"/>
            <w:noProof/>
          </w:rPr>
          <w:t>DANH MỤC CÁC BẢNG BIỂU, HÌNH VẼ, ĐỒ THỊ</w:t>
        </w:r>
        <w:r w:rsidR="000C7ED6">
          <w:rPr>
            <w:noProof/>
            <w:webHidden/>
          </w:rPr>
          <w:tab/>
        </w:r>
        <w:r w:rsidR="000C7ED6">
          <w:rPr>
            <w:noProof/>
            <w:webHidden/>
          </w:rPr>
          <w:fldChar w:fldCharType="begin"/>
        </w:r>
        <w:r w:rsidR="000C7ED6">
          <w:rPr>
            <w:noProof/>
            <w:webHidden/>
          </w:rPr>
          <w:instrText xml:space="preserve"> PAGEREF _Toc59179589 \h </w:instrText>
        </w:r>
        <w:r w:rsidR="000C7ED6">
          <w:rPr>
            <w:noProof/>
            <w:webHidden/>
          </w:rPr>
        </w:r>
        <w:r w:rsidR="000C7ED6">
          <w:rPr>
            <w:noProof/>
            <w:webHidden/>
          </w:rPr>
          <w:fldChar w:fldCharType="separate"/>
        </w:r>
        <w:r w:rsidR="000C7ED6">
          <w:rPr>
            <w:noProof/>
            <w:webHidden/>
          </w:rPr>
          <w:t>3</w:t>
        </w:r>
        <w:r w:rsidR="000C7ED6">
          <w:rPr>
            <w:noProof/>
            <w:webHidden/>
          </w:rPr>
          <w:fldChar w:fldCharType="end"/>
        </w:r>
      </w:hyperlink>
    </w:p>
    <w:p w:rsidR="000C7ED6" w:rsidRDefault="00206282">
      <w:pPr>
        <w:pStyle w:val="TOC1"/>
        <w:tabs>
          <w:tab w:val="right" w:leader="dot" w:pos="9111"/>
        </w:tabs>
        <w:rPr>
          <w:rFonts w:asciiTheme="minorHAnsi" w:eastAsiaTheme="minorEastAsia" w:hAnsiTheme="minorHAnsi" w:cstheme="minorBidi"/>
          <w:noProof/>
          <w:sz w:val="22"/>
          <w:szCs w:val="22"/>
        </w:rPr>
      </w:pPr>
      <w:hyperlink w:anchor="_Toc59179590" w:history="1">
        <w:r w:rsidR="000C7ED6" w:rsidRPr="00D639F9">
          <w:rPr>
            <w:rStyle w:val="Hyperlink"/>
            <w:noProof/>
          </w:rPr>
          <w:t>CHƯƠNG 1 – GIỚI THIỆU</w:t>
        </w:r>
        <w:r w:rsidR="000C7ED6">
          <w:rPr>
            <w:noProof/>
            <w:webHidden/>
          </w:rPr>
          <w:tab/>
        </w:r>
        <w:r w:rsidR="000C7ED6">
          <w:rPr>
            <w:noProof/>
            <w:webHidden/>
          </w:rPr>
          <w:fldChar w:fldCharType="begin"/>
        </w:r>
        <w:r w:rsidR="000C7ED6">
          <w:rPr>
            <w:noProof/>
            <w:webHidden/>
          </w:rPr>
          <w:instrText xml:space="preserve"> PAGEREF _Toc59179590 \h </w:instrText>
        </w:r>
        <w:r w:rsidR="000C7ED6">
          <w:rPr>
            <w:noProof/>
            <w:webHidden/>
          </w:rPr>
        </w:r>
        <w:r w:rsidR="000C7ED6">
          <w:rPr>
            <w:noProof/>
            <w:webHidden/>
          </w:rPr>
          <w:fldChar w:fldCharType="separate"/>
        </w:r>
        <w:r w:rsidR="000C7ED6">
          <w:rPr>
            <w:noProof/>
            <w:webHidden/>
          </w:rPr>
          <w:t>4</w:t>
        </w:r>
        <w:r w:rsidR="000C7ED6">
          <w:rPr>
            <w:noProof/>
            <w:webHidden/>
          </w:rPr>
          <w:fldChar w:fldCharType="end"/>
        </w:r>
      </w:hyperlink>
    </w:p>
    <w:p w:rsidR="000C7ED6" w:rsidRDefault="00206282">
      <w:pPr>
        <w:pStyle w:val="TOC2"/>
        <w:tabs>
          <w:tab w:val="right" w:leader="dot" w:pos="9111"/>
        </w:tabs>
        <w:rPr>
          <w:rFonts w:asciiTheme="minorHAnsi" w:eastAsiaTheme="minorEastAsia" w:hAnsiTheme="minorHAnsi" w:cstheme="minorBidi"/>
          <w:noProof/>
          <w:sz w:val="22"/>
          <w:szCs w:val="22"/>
        </w:rPr>
      </w:pPr>
      <w:hyperlink w:anchor="_Toc59179591" w:history="1">
        <w:r w:rsidR="000C7ED6" w:rsidRPr="00D639F9">
          <w:rPr>
            <w:rStyle w:val="Hyperlink"/>
            <w:noProof/>
          </w:rPr>
          <w:t>1.1 Phân tích yêu cầu của đề bài</w:t>
        </w:r>
        <w:r w:rsidR="000C7ED6">
          <w:rPr>
            <w:noProof/>
            <w:webHidden/>
          </w:rPr>
          <w:tab/>
        </w:r>
        <w:r w:rsidR="000C7ED6">
          <w:rPr>
            <w:noProof/>
            <w:webHidden/>
          </w:rPr>
          <w:fldChar w:fldCharType="begin"/>
        </w:r>
        <w:r w:rsidR="000C7ED6">
          <w:rPr>
            <w:noProof/>
            <w:webHidden/>
          </w:rPr>
          <w:instrText xml:space="preserve"> PAGEREF _Toc59179591 \h </w:instrText>
        </w:r>
        <w:r w:rsidR="000C7ED6">
          <w:rPr>
            <w:noProof/>
            <w:webHidden/>
          </w:rPr>
        </w:r>
        <w:r w:rsidR="000C7ED6">
          <w:rPr>
            <w:noProof/>
            <w:webHidden/>
          </w:rPr>
          <w:fldChar w:fldCharType="separate"/>
        </w:r>
        <w:r w:rsidR="000C7ED6">
          <w:rPr>
            <w:noProof/>
            <w:webHidden/>
          </w:rPr>
          <w:t>4</w:t>
        </w:r>
        <w:r w:rsidR="000C7ED6">
          <w:rPr>
            <w:noProof/>
            <w:webHidden/>
          </w:rPr>
          <w:fldChar w:fldCharType="end"/>
        </w:r>
      </w:hyperlink>
    </w:p>
    <w:p w:rsidR="000C7ED6" w:rsidRDefault="00206282">
      <w:pPr>
        <w:pStyle w:val="TOC3"/>
        <w:tabs>
          <w:tab w:val="right" w:leader="dot" w:pos="9111"/>
        </w:tabs>
        <w:rPr>
          <w:rFonts w:asciiTheme="minorHAnsi" w:eastAsiaTheme="minorEastAsia" w:hAnsiTheme="minorHAnsi" w:cstheme="minorBidi"/>
          <w:noProof/>
          <w:sz w:val="22"/>
          <w:szCs w:val="22"/>
        </w:rPr>
      </w:pPr>
      <w:hyperlink w:anchor="_Toc59179592" w:history="1">
        <w:r w:rsidR="000C7ED6" w:rsidRPr="00D639F9">
          <w:rPr>
            <w:rStyle w:val="Hyperlink"/>
            <w:noProof/>
          </w:rPr>
          <w:t>1.1 Input của chương trình</w:t>
        </w:r>
        <w:r w:rsidR="000C7ED6">
          <w:rPr>
            <w:noProof/>
            <w:webHidden/>
          </w:rPr>
          <w:tab/>
        </w:r>
        <w:r w:rsidR="000C7ED6">
          <w:rPr>
            <w:noProof/>
            <w:webHidden/>
          </w:rPr>
          <w:fldChar w:fldCharType="begin"/>
        </w:r>
        <w:r w:rsidR="000C7ED6">
          <w:rPr>
            <w:noProof/>
            <w:webHidden/>
          </w:rPr>
          <w:instrText xml:space="preserve"> PAGEREF _Toc59179592 \h </w:instrText>
        </w:r>
        <w:r w:rsidR="000C7ED6">
          <w:rPr>
            <w:noProof/>
            <w:webHidden/>
          </w:rPr>
        </w:r>
        <w:r w:rsidR="000C7ED6">
          <w:rPr>
            <w:noProof/>
            <w:webHidden/>
          </w:rPr>
          <w:fldChar w:fldCharType="separate"/>
        </w:r>
        <w:r w:rsidR="000C7ED6">
          <w:rPr>
            <w:noProof/>
            <w:webHidden/>
          </w:rPr>
          <w:t>4</w:t>
        </w:r>
        <w:r w:rsidR="000C7ED6">
          <w:rPr>
            <w:noProof/>
            <w:webHidden/>
          </w:rPr>
          <w:fldChar w:fldCharType="end"/>
        </w:r>
      </w:hyperlink>
    </w:p>
    <w:p w:rsidR="000C7ED6" w:rsidRDefault="00206282">
      <w:pPr>
        <w:pStyle w:val="TOC3"/>
        <w:tabs>
          <w:tab w:val="right" w:leader="dot" w:pos="9111"/>
        </w:tabs>
        <w:rPr>
          <w:rFonts w:asciiTheme="minorHAnsi" w:eastAsiaTheme="minorEastAsia" w:hAnsiTheme="minorHAnsi" w:cstheme="minorBidi"/>
          <w:noProof/>
          <w:sz w:val="22"/>
          <w:szCs w:val="22"/>
        </w:rPr>
      </w:pPr>
      <w:hyperlink w:anchor="_Toc59179593" w:history="1">
        <w:r w:rsidR="000C7ED6" w:rsidRPr="00D639F9">
          <w:rPr>
            <w:rStyle w:val="Hyperlink"/>
            <w:noProof/>
          </w:rPr>
          <w:t>1.2 Output của chương trình</w:t>
        </w:r>
        <w:r w:rsidR="000C7ED6">
          <w:rPr>
            <w:noProof/>
            <w:webHidden/>
          </w:rPr>
          <w:tab/>
        </w:r>
        <w:r w:rsidR="000C7ED6">
          <w:rPr>
            <w:noProof/>
            <w:webHidden/>
          </w:rPr>
          <w:fldChar w:fldCharType="begin"/>
        </w:r>
        <w:r w:rsidR="000C7ED6">
          <w:rPr>
            <w:noProof/>
            <w:webHidden/>
          </w:rPr>
          <w:instrText xml:space="preserve"> PAGEREF _Toc59179593 \h </w:instrText>
        </w:r>
        <w:r w:rsidR="000C7ED6">
          <w:rPr>
            <w:noProof/>
            <w:webHidden/>
          </w:rPr>
        </w:r>
        <w:r w:rsidR="000C7ED6">
          <w:rPr>
            <w:noProof/>
            <w:webHidden/>
          </w:rPr>
          <w:fldChar w:fldCharType="separate"/>
        </w:r>
        <w:r w:rsidR="000C7ED6">
          <w:rPr>
            <w:noProof/>
            <w:webHidden/>
          </w:rPr>
          <w:t>5</w:t>
        </w:r>
        <w:r w:rsidR="000C7ED6">
          <w:rPr>
            <w:noProof/>
            <w:webHidden/>
          </w:rPr>
          <w:fldChar w:fldCharType="end"/>
        </w:r>
      </w:hyperlink>
    </w:p>
    <w:p w:rsidR="000C7ED6" w:rsidRDefault="00206282">
      <w:pPr>
        <w:pStyle w:val="TOC2"/>
        <w:tabs>
          <w:tab w:val="right" w:leader="dot" w:pos="9111"/>
        </w:tabs>
        <w:rPr>
          <w:rFonts w:asciiTheme="minorHAnsi" w:eastAsiaTheme="minorEastAsia" w:hAnsiTheme="minorHAnsi" w:cstheme="minorBidi"/>
          <w:noProof/>
          <w:sz w:val="22"/>
          <w:szCs w:val="22"/>
        </w:rPr>
      </w:pPr>
      <w:hyperlink w:anchor="_Toc59179594" w:history="1">
        <w:r w:rsidR="000C7ED6" w:rsidRPr="00D639F9">
          <w:rPr>
            <w:rStyle w:val="Hyperlink"/>
            <w:noProof/>
          </w:rPr>
          <w:t>1.2 Hướng dẫn sử dụng chương trình</w:t>
        </w:r>
        <w:r w:rsidR="000C7ED6">
          <w:rPr>
            <w:noProof/>
            <w:webHidden/>
          </w:rPr>
          <w:tab/>
        </w:r>
        <w:r w:rsidR="000C7ED6">
          <w:rPr>
            <w:noProof/>
            <w:webHidden/>
          </w:rPr>
          <w:fldChar w:fldCharType="begin"/>
        </w:r>
        <w:r w:rsidR="000C7ED6">
          <w:rPr>
            <w:noProof/>
            <w:webHidden/>
          </w:rPr>
          <w:instrText xml:space="preserve"> PAGEREF _Toc59179594 \h </w:instrText>
        </w:r>
        <w:r w:rsidR="000C7ED6">
          <w:rPr>
            <w:noProof/>
            <w:webHidden/>
          </w:rPr>
        </w:r>
        <w:r w:rsidR="000C7ED6">
          <w:rPr>
            <w:noProof/>
            <w:webHidden/>
          </w:rPr>
          <w:fldChar w:fldCharType="separate"/>
        </w:r>
        <w:r w:rsidR="000C7ED6">
          <w:rPr>
            <w:noProof/>
            <w:webHidden/>
          </w:rPr>
          <w:t>5</w:t>
        </w:r>
        <w:r w:rsidR="000C7ED6">
          <w:rPr>
            <w:noProof/>
            <w:webHidden/>
          </w:rPr>
          <w:fldChar w:fldCharType="end"/>
        </w:r>
      </w:hyperlink>
    </w:p>
    <w:p w:rsidR="000C7ED6" w:rsidRDefault="00206282">
      <w:pPr>
        <w:pStyle w:val="TOC1"/>
        <w:tabs>
          <w:tab w:val="right" w:leader="dot" w:pos="9111"/>
        </w:tabs>
        <w:rPr>
          <w:rFonts w:asciiTheme="minorHAnsi" w:eastAsiaTheme="minorEastAsia" w:hAnsiTheme="minorHAnsi" w:cstheme="minorBidi"/>
          <w:noProof/>
          <w:sz w:val="22"/>
          <w:szCs w:val="22"/>
        </w:rPr>
      </w:pPr>
      <w:hyperlink w:anchor="_Toc59179595" w:history="1">
        <w:r w:rsidR="000C7ED6" w:rsidRPr="00D639F9">
          <w:rPr>
            <w:rStyle w:val="Hyperlink"/>
            <w:noProof/>
          </w:rPr>
          <w:t>CHƯƠNG 2 – TRÌNH BÀY THUẬT TOÁN CỦA CHƯƠNG TRÌNH</w:t>
        </w:r>
        <w:r w:rsidR="000C7ED6">
          <w:rPr>
            <w:noProof/>
            <w:webHidden/>
          </w:rPr>
          <w:tab/>
        </w:r>
        <w:r w:rsidR="000C7ED6">
          <w:rPr>
            <w:noProof/>
            <w:webHidden/>
          </w:rPr>
          <w:fldChar w:fldCharType="begin"/>
        </w:r>
        <w:r w:rsidR="000C7ED6">
          <w:rPr>
            <w:noProof/>
            <w:webHidden/>
          </w:rPr>
          <w:instrText xml:space="preserve"> PAGEREF _Toc59179595 \h </w:instrText>
        </w:r>
        <w:r w:rsidR="000C7ED6">
          <w:rPr>
            <w:noProof/>
            <w:webHidden/>
          </w:rPr>
        </w:r>
        <w:r w:rsidR="000C7ED6">
          <w:rPr>
            <w:noProof/>
            <w:webHidden/>
          </w:rPr>
          <w:fldChar w:fldCharType="separate"/>
        </w:r>
        <w:r w:rsidR="000C7ED6">
          <w:rPr>
            <w:noProof/>
            <w:webHidden/>
          </w:rPr>
          <w:t>6</w:t>
        </w:r>
        <w:r w:rsidR="000C7ED6">
          <w:rPr>
            <w:noProof/>
            <w:webHidden/>
          </w:rPr>
          <w:fldChar w:fldCharType="end"/>
        </w:r>
      </w:hyperlink>
    </w:p>
    <w:p w:rsidR="000C7ED6" w:rsidRDefault="00206282">
      <w:pPr>
        <w:pStyle w:val="TOC2"/>
        <w:tabs>
          <w:tab w:val="right" w:leader="dot" w:pos="9111"/>
        </w:tabs>
        <w:rPr>
          <w:rFonts w:asciiTheme="minorHAnsi" w:eastAsiaTheme="minorEastAsia" w:hAnsiTheme="minorHAnsi" w:cstheme="minorBidi"/>
          <w:noProof/>
          <w:sz w:val="22"/>
          <w:szCs w:val="22"/>
        </w:rPr>
      </w:pPr>
      <w:hyperlink w:anchor="_Toc59179596" w:history="1">
        <w:r w:rsidR="000C7ED6" w:rsidRPr="00D639F9">
          <w:rPr>
            <w:rStyle w:val="Hyperlink"/>
            <w:noProof/>
          </w:rPr>
          <w:t>2.1 Tổng quan chương trình</w:t>
        </w:r>
        <w:r w:rsidR="000C7ED6">
          <w:rPr>
            <w:noProof/>
            <w:webHidden/>
          </w:rPr>
          <w:tab/>
        </w:r>
        <w:r w:rsidR="000C7ED6">
          <w:rPr>
            <w:noProof/>
            <w:webHidden/>
          </w:rPr>
          <w:fldChar w:fldCharType="begin"/>
        </w:r>
        <w:r w:rsidR="000C7ED6">
          <w:rPr>
            <w:noProof/>
            <w:webHidden/>
          </w:rPr>
          <w:instrText xml:space="preserve"> PAGEREF _Toc59179596 \h </w:instrText>
        </w:r>
        <w:r w:rsidR="000C7ED6">
          <w:rPr>
            <w:noProof/>
            <w:webHidden/>
          </w:rPr>
        </w:r>
        <w:r w:rsidR="000C7ED6">
          <w:rPr>
            <w:noProof/>
            <w:webHidden/>
          </w:rPr>
          <w:fldChar w:fldCharType="separate"/>
        </w:r>
        <w:r w:rsidR="000C7ED6">
          <w:rPr>
            <w:noProof/>
            <w:webHidden/>
          </w:rPr>
          <w:t>6</w:t>
        </w:r>
        <w:r w:rsidR="000C7ED6">
          <w:rPr>
            <w:noProof/>
            <w:webHidden/>
          </w:rPr>
          <w:fldChar w:fldCharType="end"/>
        </w:r>
      </w:hyperlink>
    </w:p>
    <w:p w:rsidR="000C7ED6" w:rsidRDefault="00206282">
      <w:pPr>
        <w:pStyle w:val="TOC2"/>
        <w:tabs>
          <w:tab w:val="right" w:leader="dot" w:pos="9111"/>
        </w:tabs>
        <w:rPr>
          <w:rFonts w:asciiTheme="minorHAnsi" w:eastAsiaTheme="minorEastAsia" w:hAnsiTheme="minorHAnsi" w:cstheme="minorBidi"/>
          <w:noProof/>
          <w:sz w:val="22"/>
          <w:szCs w:val="22"/>
        </w:rPr>
      </w:pPr>
      <w:hyperlink w:anchor="_Toc59179597" w:history="1">
        <w:r w:rsidR="000C7ED6" w:rsidRPr="00D639F9">
          <w:rPr>
            <w:rStyle w:val="Hyperlink"/>
            <w:noProof/>
          </w:rPr>
          <w:t>2.2 Xử lý ảnh xám và làm mượt</w:t>
        </w:r>
        <w:r w:rsidR="000C7ED6">
          <w:rPr>
            <w:noProof/>
            <w:webHidden/>
          </w:rPr>
          <w:tab/>
        </w:r>
        <w:r w:rsidR="000C7ED6">
          <w:rPr>
            <w:noProof/>
            <w:webHidden/>
          </w:rPr>
          <w:fldChar w:fldCharType="begin"/>
        </w:r>
        <w:r w:rsidR="000C7ED6">
          <w:rPr>
            <w:noProof/>
            <w:webHidden/>
          </w:rPr>
          <w:instrText xml:space="preserve"> PAGEREF _Toc59179597 \h </w:instrText>
        </w:r>
        <w:r w:rsidR="000C7ED6">
          <w:rPr>
            <w:noProof/>
            <w:webHidden/>
          </w:rPr>
        </w:r>
        <w:r w:rsidR="000C7ED6">
          <w:rPr>
            <w:noProof/>
            <w:webHidden/>
          </w:rPr>
          <w:fldChar w:fldCharType="separate"/>
        </w:r>
        <w:r w:rsidR="000C7ED6">
          <w:rPr>
            <w:noProof/>
            <w:webHidden/>
          </w:rPr>
          <w:t>9</w:t>
        </w:r>
        <w:r w:rsidR="000C7ED6">
          <w:rPr>
            <w:noProof/>
            <w:webHidden/>
          </w:rPr>
          <w:fldChar w:fldCharType="end"/>
        </w:r>
      </w:hyperlink>
    </w:p>
    <w:p w:rsidR="000C7ED6" w:rsidRDefault="00206282">
      <w:pPr>
        <w:pStyle w:val="TOC2"/>
        <w:tabs>
          <w:tab w:val="right" w:leader="dot" w:pos="9111"/>
        </w:tabs>
        <w:rPr>
          <w:rFonts w:asciiTheme="minorHAnsi" w:eastAsiaTheme="minorEastAsia" w:hAnsiTheme="minorHAnsi" w:cstheme="minorBidi"/>
          <w:noProof/>
          <w:sz w:val="22"/>
          <w:szCs w:val="22"/>
        </w:rPr>
      </w:pPr>
      <w:hyperlink w:anchor="_Toc59179598" w:history="1">
        <w:r w:rsidR="000C7ED6" w:rsidRPr="00D639F9">
          <w:rPr>
            <w:rStyle w:val="Hyperlink"/>
            <w:noProof/>
          </w:rPr>
          <w:t>2.2 Lấy ngưỡng cục bộ và tìm các thành phần liên thông</w:t>
        </w:r>
        <w:r w:rsidR="000C7ED6">
          <w:rPr>
            <w:noProof/>
            <w:webHidden/>
          </w:rPr>
          <w:tab/>
        </w:r>
        <w:r w:rsidR="000C7ED6">
          <w:rPr>
            <w:noProof/>
            <w:webHidden/>
          </w:rPr>
          <w:fldChar w:fldCharType="begin"/>
        </w:r>
        <w:r w:rsidR="000C7ED6">
          <w:rPr>
            <w:noProof/>
            <w:webHidden/>
          </w:rPr>
          <w:instrText xml:space="preserve"> PAGEREF _Toc59179598 \h </w:instrText>
        </w:r>
        <w:r w:rsidR="000C7ED6">
          <w:rPr>
            <w:noProof/>
            <w:webHidden/>
          </w:rPr>
        </w:r>
        <w:r w:rsidR="000C7ED6">
          <w:rPr>
            <w:noProof/>
            <w:webHidden/>
          </w:rPr>
          <w:fldChar w:fldCharType="separate"/>
        </w:r>
        <w:r w:rsidR="000C7ED6">
          <w:rPr>
            <w:noProof/>
            <w:webHidden/>
          </w:rPr>
          <w:t>10</w:t>
        </w:r>
        <w:r w:rsidR="000C7ED6">
          <w:rPr>
            <w:noProof/>
            <w:webHidden/>
          </w:rPr>
          <w:fldChar w:fldCharType="end"/>
        </w:r>
      </w:hyperlink>
    </w:p>
    <w:p w:rsidR="000C7ED6" w:rsidRDefault="00206282">
      <w:pPr>
        <w:pStyle w:val="TOC2"/>
        <w:tabs>
          <w:tab w:val="right" w:leader="dot" w:pos="9111"/>
        </w:tabs>
        <w:rPr>
          <w:rFonts w:asciiTheme="minorHAnsi" w:eastAsiaTheme="minorEastAsia" w:hAnsiTheme="minorHAnsi" w:cstheme="minorBidi"/>
          <w:noProof/>
          <w:sz w:val="22"/>
          <w:szCs w:val="22"/>
        </w:rPr>
      </w:pPr>
      <w:hyperlink w:anchor="_Toc59179599" w:history="1">
        <w:r w:rsidR="000C7ED6" w:rsidRPr="00D639F9">
          <w:rPr>
            <w:rStyle w:val="Hyperlink"/>
            <w:noProof/>
          </w:rPr>
          <w:t>2.3 Xử lý hình thái</w:t>
        </w:r>
        <w:r w:rsidR="000C7ED6">
          <w:rPr>
            <w:noProof/>
            <w:webHidden/>
          </w:rPr>
          <w:tab/>
        </w:r>
        <w:r w:rsidR="000C7ED6">
          <w:rPr>
            <w:noProof/>
            <w:webHidden/>
          </w:rPr>
          <w:fldChar w:fldCharType="begin"/>
        </w:r>
        <w:r w:rsidR="000C7ED6">
          <w:rPr>
            <w:noProof/>
            <w:webHidden/>
          </w:rPr>
          <w:instrText xml:space="preserve"> PAGEREF _Toc59179599 \h </w:instrText>
        </w:r>
        <w:r w:rsidR="000C7ED6">
          <w:rPr>
            <w:noProof/>
            <w:webHidden/>
          </w:rPr>
        </w:r>
        <w:r w:rsidR="000C7ED6">
          <w:rPr>
            <w:noProof/>
            <w:webHidden/>
          </w:rPr>
          <w:fldChar w:fldCharType="separate"/>
        </w:r>
        <w:r w:rsidR="000C7ED6">
          <w:rPr>
            <w:noProof/>
            <w:webHidden/>
          </w:rPr>
          <w:t>12</w:t>
        </w:r>
        <w:r w:rsidR="000C7ED6">
          <w:rPr>
            <w:noProof/>
            <w:webHidden/>
          </w:rPr>
          <w:fldChar w:fldCharType="end"/>
        </w:r>
      </w:hyperlink>
    </w:p>
    <w:p w:rsidR="000C7ED6" w:rsidRDefault="00206282">
      <w:pPr>
        <w:pStyle w:val="TOC2"/>
        <w:tabs>
          <w:tab w:val="right" w:leader="dot" w:pos="9111"/>
        </w:tabs>
        <w:rPr>
          <w:rFonts w:asciiTheme="minorHAnsi" w:eastAsiaTheme="minorEastAsia" w:hAnsiTheme="minorHAnsi" w:cstheme="minorBidi"/>
          <w:noProof/>
          <w:sz w:val="22"/>
          <w:szCs w:val="22"/>
        </w:rPr>
      </w:pPr>
      <w:hyperlink w:anchor="_Toc59179600" w:history="1">
        <w:r w:rsidR="000C7ED6" w:rsidRPr="00D639F9">
          <w:rPr>
            <w:rStyle w:val="Hyperlink"/>
            <w:noProof/>
          </w:rPr>
          <w:t>2.4 Phát hiện cạnh</w:t>
        </w:r>
        <w:r w:rsidR="000C7ED6">
          <w:rPr>
            <w:noProof/>
            <w:webHidden/>
          </w:rPr>
          <w:tab/>
        </w:r>
        <w:r w:rsidR="000C7ED6">
          <w:rPr>
            <w:noProof/>
            <w:webHidden/>
          </w:rPr>
          <w:fldChar w:fldCharType="begin"/>
        </w:r>
        <w:r w:rsidR="000C7ED6">
          <w:rPr>
            <w:noProof/>
            <w:webHidden/>
          </w:rPr>
          <w:instrText xml:space="preserve"> PAGEREF _Toc59179600 \h </w:instrText>
        </w:r>
        <w:r w:rsidR="000C7ED6">
          <w:rPr>
            <w:noProof/>
            <w:webHidden/>
          </w:rPr>
        </w:r>
        <w:r w:rsidR="000C7ED6">
          <w:rPr>
            <w:noProof/>
            <w:webHidden/>
          </w:rPr>
          <w:fldChar w:fldCharType="separate"/>
        </w:r>
        <w:r w:rsidR="000C7ED6">
          <w:rPr>
            <w:noProof/>
            <w:webHidden/>
          </w:rPr>
          <w:t>14</w:t>
        </w:r>
        <w:r w:rsidR="000C7ED6">
          <w:rPr>
            <w:noProof/>
            <w:webHidden/>
          </w:rPr>
          <w:fldChar w:fldCharType="end"/>
        </w:r>
      </w:hyperlink>
    </w:p>
    <w:p w:rsidR="000C7ED6" w:rsidRDefault="00206282">
      <w:pPr>
        <w:pStyle w:val="TOC2"/>
        <w:tabs>
          <w:tab w:val="right" w:leader="dot" w:pos="9111"/>
        </w:tabs>
        <w:rPr>
          <w:rFonts w:asciiTheme="minorHAnsi" w:eastAsiaTheme="minorEastAsia" w:hAnsiTheme="minorHAnsi" w:cstheme="minorBidi"/>
          <w:noProof/>
          <w:sz w:val="22"/>
          <w:szCs w:val="22"/>
        </w:rPr>
      </w:pPr>
      <w:hyperlink w:anchor="_Toc59179601" w:history="1">
        <w:r w:rsidR="000C7ED6" w:rsidRPr="00D639F9">
          <w:rPr>
            <w:rStyle w:val="Hyperlink"/>
            <w:noProof/>
          </w:rPr>
          <w:t>2.5 Vẽ hộp bao quanh các con số</w:t>
        </w:r>
        <w:r w:rsidR="000C7ED6">
          <w:rPr>
            <w:noProof/>
            <w:webHidden/>
          </w:rPr>
          <w:tab/>
        </w:r>
        <w:r w:rsidR="000C7ED6">
          <w:rPr>
            <w:noProof/>
            <w:webHidden/>
          </w:rPr>
          <w:fldChar w:fldCharType="begin"/>
        </w:r>
        <w:r w:rsidR="000C7ED6">
          <w:rPr>
            <w:noProof/>
            <w:webHidden/>
          </w:rPr>
          <w:instrText xml:space="preserve"> PAGEREF _Toc59179601 \h </w:instrText>
        </w:r>
        <w:r w:rsidR="000C7ED6">
          <w:rPr>
            <w:noProof/>
            <w:webHidden/>
          </w:rPr>
        </w:r>
        <w:r w:rsidR="000C7ED6">
          <w:rPr>
            <w:noProof/>
            <w:webHidden/>
          </w:rPr>
          <w:fldChar w:fldCharType="separate"/>
        </w:r>
        <w:r w:rsidR="000C7ED6">
          <w:rPr>
            <w:noProof/>
            <w:webHidden/>
          </w:rPr>
          <w:t>16</w:t>
        </w:r>
        <w:r w:rsidR="000C7ED6">
          <w:rPr>
            <w:noProof/>
            <w:webHidden/>
          </w:rPr>
          <w:fldChar w:fldCharType="end"/>
        </w:r>
      </w:hyperlink>
    </w:p>
    <w:p w:rsidR="000C7ED6" w:rsidRDefault="00206282">
      <w:pPr>
        <w:pStyle w:val="TOC1"/>
        <w:tabs>
          <w:tab w:val="right" w:leader="dot" w:pos="9111"/>
        </w:tabs>
        <w:rPr>
          <w:rFonts w:asciiTheme="minorHAnsi" w:eastAsiaTheme="minorEastAsia" w:hAnsiTheme="minorHAnsi" w:cstheme="minorBidi"/>
          <w:noProof/>
          <w:sz w:val="22"/>
          <w:szCs w:val="22"/>
        </w:rPr>
      </w:pPr>
      <w:hyperlink w:anchor="_Toc59179602" w:history="1">
        <w:r w:rsidR="000C7ED6" w:rsidRPr="00D639F9">
          <w:rPr>
            <w:rStyle w:val="Hyperlink"/>
            <w:noProof/>
          </w:rPr>
          <w:t>CHƯƠNG 3 – TỔNG KẾT</w:t>
        </w:r>
        <w:r w:rsidR="000C7ED6">
          <w:rPr>
            <w:noProof/>
            <w:webHidden/>
          </w:rPr>
          <w:tab/>
        </w:r>
        <w:r w:rsidR="000C7ED6">
          <w:rPr>
            <w:noProof/>
            <w:webHidden/>
          </w:rPr>
          <w:fldChar w:fldCharType="begin"/>
        </w:r>
        <w:r w:rsidR="000C7ED6">
          <w:rPr>
            <w:noProof/>
            <w:webHidden/>
          </w:rPr>
          <w:instrText xml:space="preserve"> PAGEREF _Toc59179602 \h </w:instrText>
        </w:r>
        <w:r w:rsidR="000C7ED6">
          <w:rPr>
            <w:noProof/>
            <w:webHidden/>
          </w:rPr>
        </w:r>
        <w:r w:rsidR="000C7ED6">
          <w:rPr>
            <w:noProof/>
            <w:webHidden/>
          </w:rPr>
          <w:fldChar w:fldCharType="separate"/>
        </w:r>
        <w:r w:rsidR="000C7ED6">
          <w:rPr>
            <w:noProof/>
            <w:webHidden/>
          </w:rPr>
          <w:t>20</w:t>
        </w:r>
        <w:r w:rsidR="000C7ED6">
          <w:rPr>
            <w:noProof/>
            <w:webHidden/>
          </w:rPr>
          <w:fldChar w:fldCharType="end"/>
        </w:r>
      </w:hyperlink>
    </w:p>
    <w:p w:rsidR="000C7ED6" w:rsidRDefault="00206282">
      <w:pPr>
        <w:pStyle w:val="TOC2"/>
        <w:tabs>
          <w:tab w:val="right" w:leader="dot" w:pos="9111"/>
        </w:tabs>
        <w:rPr>
          <w:rFonts w:asciiTheme="minorHAnsi" w:eastAsiaTheme="minorEastAsia" w:hAnsiTheme="minorHAnsi" w:cstheme="minorBidi"/>
          <w:noProof/>
          <w:sz w:val="22"/>
          <w:szCs w:val="22"/>
        </w:rPr>
      </w:pPr>
      <w:hyperlink w:anchor="_Toc59179603" w:history="1">
        <w:r w:rsidR="000C7ED6" w:rsidRPr="00D639F9">
          <w:rPr>
            <w:rStyle w:val="Hyperlink"/>
            <w:noProof/>
          </w:rPr>
          <w:t>3.1 Nhận xét</w:t>
        </w:r>
        <w:r w:rsidR="000C7ED6">
          <w:rPr>
            <w:noProof/>
            <w:webHidden/>
          </w:rPr>
          <w:tab/>
        </w:r>
        <w:r w:rsidR="000C7ED6">
          <w:rPr>
            <w:noProof/>
            <w:webHidden/>
          </w:rPr>
          <w:fldChar w:fldCharType="begin"/>
        </w:r>
        <w:r w:rsidR="000C7ED6">
          <w:rPr>
            <w:noProof/>
            <w:webHidden/>
          </w:rPr>
          <w:instrText xml:space="preserve"> PAGEREF _Toc59179603 \h </w:instrText>
        </w:r>
        <w:r w:rsidR="000C7ED6">
          <w:rPr>
            <w:noProof/>
            <w:webHidden/>
          </w:rPr>
        </w:r>
        <w:r w:rsidR="000C7ED6">
          <w:rPr>
            <w:noProof/>
            <w:webHidden/>
          </w:rPr>
          <w:fldChar w:fldCharType="separate"/>
        </w:r>
        <w:r w:rsidR="000C7ED6">
          <w:rPr>
            <w:noProof/>
            <w:webHidden/>
          </w:rPr>
          <w:t>20</w:t>
        </w:r>
        <w:r w:rsidR="000C7ED6">
          <w:rPr>
            <w:noProof/>
            <w:webHidden/>
          </w:rPr>
          <w:fldChar w:fldCharType="end"/>
        </w:r>
      </w:hyperlink>
    </w:p>
    <w:p w:rsidR="000C7ED6" w:rsidRDefault="00206282">
      <w:pPr>
        <w:pStyle w:val="TOC3"/>
        <w:tabs>
          <w:tab w:val="right" w:leader="dot" w:pos="9111"/>
        </w:tabs>
        <w:rPr>
          <w:rFonts w:asciiTheme="minorHAnsi" w:eastAsiaTheme="minorEastAsia" w:hAnsiTheme="minorHAnsi" w:cstheme="minorBidi"/>
          <w:noProof/>
          <w:sz w:val="22"/>
          <w:szCs w:val="22"/>
        </w:rPr>
      </w:pPr>
      <w:hyperlink w:anchor="_Toc59179604" w:history="1">
        <w:r w:rsidR="000C7ED6" w:rsidRPr="00D639F9">
          <w:rPr>
            <w:rStyle w:val="Hyperlink"/>
            <w:noProof/>
          </w:rPr>
          <w:t>3.1.1 Ưu điểm</w:t>
        </w:r>
        <w:r w:rsidR="000C7ED6">
          <w:rPr>
            <w:noProof/>
            <w:webHidden/>
          </w:rPr>
          <w:tab/>
        </w:r>
        <w:r w:rsidR="000C7ED6">
          <w:rPr>
            <w:noProof/>
            <w:webHidden/>
          </w:rPr>
          <w:fldChar w:fldCharType="begin"/>
        </w:r>
        <w:r w:rsidR="000C7ED6">
          <w:rPr>
            <w:noProof/>
            <w:webHidden/>
          </w:rPr>
          <w:instrText xml:space="preserve"> PAGEREF _Toc59179604 \h </w:instrText>
        </w:r>
        <w:r w:rsidR="000C7ED6">
          <w:rPr>
            <w:noProof/>
            <w:webHidden/>
          </w:rPr>
        </w:r>
        <w:r w:rsidR="000C7ED6">
          <w:rPr>
            <w:noProof/>
            <w:webHidden/>
          </w:rPr>
          <w:fldChar w:fldCharType="separate"/>
        </w:r>
        <w:r w:rsidR="000C7ED6">
          <w:rPr>
            <w:noProof/>
            <w:webHidden/>
          </w:rPr>
          <w:t>20</w:t>
        </w:r>
        <w:r w:rsidR="000C7ED6">
          <w:rPr>
            <w:noProof/>
            <w:webHidden/>
          </w:rPr>
          <w:fldChar w:fldCharType="end"/>
        </w:r>
      </w:hyperlink>
    </w:p>
    <w:p w:rsidR="000C7ED6" w:rsidRDefault="00206282">
      <w:pPr>
        <w:pStyle w:val="TOC3"/>
        <w:tabs>
          <w:tab w:val="right" w:leader="dot" w:pos="9111"/>
        </w:tabs>
        <w:rPr>
          <w:rFonts w:asciiTheme="minorHAnsi" w:eastAsiaTheme="minorEastAsia" w:hAnsiTheme="minorHAnsi" w:cstheme="minorBidi"/>
          <w:noProof/>
          <w:sz w:val="22"/>
          <w:szCs w:val="22"/>
        </w:rPr>
      </w:pPr>
      <w:hyperlink w:anchor="_Toc59179605" w:history="1">
        <w:r w:rsidR="000C7ED6" w:rsidRPr="00D639F9">
          <w:rPr>
            <w:rStyle w:val="Hyperlink"/>
            <w:noProof/>
          </w:rPr>
          <w:t>3.1.2 Khuyết điểm</w:t>
        </w:r>
        <w:r w:rsidR="000C7ED6">
          <w:rPr>
            <w:noProof/>
            <w:webHidden/>
          </w:rPr>
          <w:tab/>
        </w:r>
        <w:r w:rsidR="000C7ED6">
          <w:rPr>
            <w:noProof/>
            <w:webHidden/>
          </w:rPr>
          <w:fldChar w:fldCharType="begin"/>
        </w:r>
        <w:r w:rsidR="000C7ED6">
          <w:rPr>
            <w:noProof/>
            <w:webHidden/>
          </w:rPr>
          <w:instrText xml:space="preserve"> PAGEREF _Toc59179605 \h </w:instrText>
        </w:r>
        <w:r w:rsidR="000C7ED6">
          <w:rPr>
            <w:noProof/>
            <w:webHidden/>
          </w:rPr>
        </w:r>
        <w:r w:rsidR="000C7ED6">
          <w:rPr>
            <w:noProof/>
            <w:webHidden/>
          </w:rPr>
          <w:fldChar w:fldCharType="separate"/>
        </w:r>
        <w:r w:rsidR="000C7ED6">
          <w:rPr>
            <w:noProof/>
            <w:webHidden/>
          </w:rPr>
          <w:t>20</w:t>
        </w:r>
        <w:r w:rsidR="000C7ED6">
          <w:rPr>
            <w:noProof/>
            <w:webHidden/>
          </w:rPr>
          <w:fldChar w:fldCharType="end"/>
        </w:r>
      </w:hyperlink>
    </w:p>
    <w:p w:rsidR="000C7ED6" w:rsidRDefault="00206282">
      <w:pPr>
        <w:pStyle w:val="TOC2"/>
        <w:tabs>
          <w:tab w:val="right" w:leader="dot" w:pos="9111"/>
        </w:tabs>
        <w:rPr>
          <w:rFonts w:asciiTheme="minorHAnsi" w:eastAsiaTheme="minorEastAsia" w:hAnsiTheme="minorHAnsi" w:cstheme="minorBidi"/>
          <w:noProof/>
          <w:sz w:val="22"/>
          <w:szCs w:val="22"/>
        </w:rPr>
      </w:pPr>
      <w:hyperlink w:anchor="_Toc59179606" w:history="1">
        <w:r w:rsidR="000C7ED6" w:rsidRPr="00D639F9">
          <w:rPr>
            <w:rStyle w:val="Hyperlink"/>
            <w:noProof/>
          </w:rPr>
          <w:t>3.2 Phương hướng phát triển</w:t>
        </w:r>
        <w:r w:rsidR="000C7ED6">
          <w:rPr>
            <w:noProof/>
            <w:webHidden/>
          </w:rPr>
          <w:tab/>
        </w:r>
        <w:r w:rsidR="000C7ED6">
          <w:rPr>
            <w:noProof/>
            <w:webHidden/>
          </w:rPr>
          <w:fldChar w:fldCharType="begin"/>
        </w:r>
        <w:r w:rsidR="000C7ED6">
          <w:rPr>
            <w:noProof/>
            <w:webHidden/>
          </w:rPr>
          <w:instrText xml:space="preserve"> PAGEREF _Toc59179606 \h </w:instrText>
        </w:r>
        <w:r w:rsidR="000C7ED6">
          <w:rPr>
            <w:noProof/>
            <w:webHidden/>
          </w:rPr>
        </w:r>
        <w:r w:rsidR="000C7ED6">
          <w:rPr>
            <w:noProof/>
            <w:webHidden/>
          </w:rPr>
          <w:fldChar w:fldCharType="separate"/>
        </w:r>
        <w:r w:rsidR="000C7ED6">
          <w:rPr>
            <w:noProof/>
            <w:webHidden/>
          </w:rPr>
          <w:t>21</w:t>
        </w:r>
        <w:r w:rsidR="000C7ED6">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rsidR="00291721" w:rsidRDefault="00291721" w:rsidP="00291721">
      <w:pPr>
        <w:pStyle w:val="Nidungvnbn"/>
      </w:pP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4" w:name="_Toc59179589"/>
      <w:r>
        <w:lastRenderedPageBreak/>
        <w:t>DANH MỤC CÁC BẢNG BIỂU, HÌNH VẼ, ĐỒ THỊ</w:t>
      </w:r>
      <w:bookmarkEnd w:id="4"/>
    </w:p>
    <w:p w:rsidR="007E6AB9" w:rsidRPr="00791EED" w:rsidRDefault="00791EED" w:rsidP="00DC2276">
      <w:pPr>
        <w:rPr>
          <w:b/>
          <w:sz w:val="28"/>
        </w:rPr>
      </w:pPr>
      <w:r w:rsidRPr="00791EED">
        <w:rPr>
          <w:b/>
          <w:sz w:val="28"/>
        </w:rPr>
        <w:t>DANH MỤC HÌNH</w:t>
      </w:r>
    </w:p>
    <w:p w:rsidR="000C7ED6" w:rsidRDefault="00B86194">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59179607" w:history="1">
        <w:r w:rsidR="000C7ED6" w:rsidRPr="00775B78">
          <w:rPr>
            <w:rStyle w:val="Hyperlink"/>
            <w:noProof/>
          </w:rPr>
          <w:t>Hình 1. Ảnh input của chương trình</w:t>
        </w:r>
        <w:r w:rsidR="000C7ED6">
          <w:rPr>
            <w:noProof/>
            <w:webHidden/>
          </w:rPr>
          <w:tab/>
        </w:r>
        <w:r w:rsidR="000C7ED6">
          <w:rPr>
            <w:noProof/>
            <w:webHidden/>
          </w:rPr>
          <w:fldChar w:fldCharType="begin"/>
        </w:r>
        <w:r w:rsidR="000C7ED6">
          <w:rPr>
            <w:noProof/>
            <w:webHidden/>
          </w:rPr>
          <w:instrText xml:space="preserve"> PAGEREF _Toc59179607 \h </w:instrText>
        </w:r>
        <w:r w:rsidR="000C7ED6">
          <w:rPr>
            <w:noProof/>
            <w:webHidden/>
          </w:rPr>
        </w:r>
        <w:r w:rsidR="000C7ED6">
          <w:rPr>
            <w:noProof/>
            <w:webHidden/>
          </w:rPr>
          <w:fldChar w:fldCharType="separate"/>
        </w:r>
        <w:r w:rsidR="000C7ED6">
          <w:rPr>
            <w:noProof/>
            <w:webHidden/>
          </w:rPr>
          <w:t>4</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08" w:history="1">
        <w:r w:rsidR="000C7ED6" w:rsidRPr="00775B78">
          <w:rPr>
            <w:rStyle w:val="Hyperlink"/>
            <w:noProof/>
          </w:rPr>
          <w:t>Hình 2. Ảnh output của chương trình</w:t>
        </w:r>
        <w:r w:rsidR="000C7ED6">
          <w:rPr>
            <w:noProof/>
            <w:webHidden/>
          </w:rPr>
          <w:tab/>
        </w:r>
        <w:r w:rsidR="000C7ED6">
          <w:rPr>
            <w:noProof/>
            <w:webHidden/>
          </w:rPr>
          <w:fldChar w:fldCharType="begin"/>
        </w:r>
        <w:r w:rsidR="000C7ED6">
          <w:rPr>
            <w:noProof/>
            <w:webHidden/>
          </w:rPr>
          <w:instrText xml:space="preserve"> PAGEREF _Toc59179608 \h </w:instrText>
        </w:r>
        <w:r w:rsidR="000C7ED6">
          <w:rPr>
            <w:noProof/>
            <w:webHidden/>
          </w:rPr>
        </w:r>
        <w:r w:rsidR="000C7ED6">
          <w:rPr>
            <w:noProof/>
            <w:webHidden/>
          </w:rPr>
          <w:fldChar w:fldCharType="separate"/>
        </w:r>
        <w:r w:rsidR="000C7ED6">
          <w:rPr>
            <w:noProof/>
            <w:webHidden/>
          </w:rPr>
          <w:t>5</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09" w:history="1">
        <w:r w:rsidR="000C7ED6" w:rsidRPr="00775B78">
          <w:rPr>
            <w:rStyle w:val="Hyperlink"/>
            <w:noProof/>
          </w:rPr>
          <w:t>Hình 3. Sơ đồ khối của chương trình</w:t>
        </w:r>
        <w:r w:rsidR="000C7ED6">
          <w:rPr>
            <w:noProof/>
            <w:webHidden/>
          </w:rPr>
          <w:tab/>
        </w:r>
        <w:r w:rsidR="000C7ED6">
          <w:rPr>
            <w:noProof/>
            <w:webHidden/>
          </w:rPr>
          <w:fldChar w:fldCharType="begin"/>
        </w:r>
        <w:r w:rsidR="000C7ED6">
          <w:rPr>
            <w:noProof/>
            <w:webHidden/>
          </w:rPr>
          <w:instrText xml:space="preserve"> PAGEREF _Toc59179609 \h </w:instrText>
        </w:r>
        <w:r w:rsidR="000C7ED6">
          <w:rPr>
            <w:noProof/>
            <w:webHidden/>
          </w:rPr>
        </w:r>
        <w:r w:rsidR="000C7ED6">
          <w:rPr>
            <w:noProof/>
            <w:webHidden/>
          </w:rPr>
          <w:fldChar w:fldCharType="separate"/>
        </w:r>
        <w:r w:rsidR="000C7ED6">
          <w:rPr>
            <w:noProof/>
            <w:webHidden/>
          </w:rPr>
          <w:t>9</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10" w:history="1">
        <w:r w:rsidR="000C7ED6" w:rsidRPr="00775B78">
          <w:rPr>
            <w:rStyle w:val="Hyperlink"/>
            <w:noProof/>
          </w:rPr>
          <w:t>Hình 4. Kết quả của việc làm mờ ảnh xám</w:t>
        </w:r>
        <w:r w:rsidR="000C7ED6">
          <w:rPr>
            <w:noProof/>
            <w:webHidden/>
          </w:rPr>
          <w:tab/>
        </w:r>
        <w:r w:rsidR="000C7ED6">
          <w:rPr>
            <w:noProof/>
            <w:webHidden/>
          </w:rPr>
          <w:fldChar w:fldCharType="begin"/>
        </w:r>
        <w:r w:rsidR="000C7ED6">
          <w:rPr>
            <w:noProof/>
            <w:webHidden/>
          </w:rPr>
          <w:instrText xml:space="preserve"> PAGEREF _Toc59179610 \h </w:instrText>
        </w:r>
        <w:r w:rsidR="000C7ED6">
          <w:rPr>
            <w:noProof/>
            <w:webHidden/>
          </w:rPr>
        </w:r>
        <w:r w:rsidR="000C7ED6">
          <w:rPr>
            <w:noProof/>
            <w:webHidden/>
          </w:rPr>
          <w:fldChar w:fldCharType="separate"/>
        </w:r>
        <w:r w:rsidR="000C7ED6">
          <w:rPr>
            <w:noProof/>
            <w:webHidden/>
          </w:rPr>
          <w:t>9</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11" w:history="1">
        <w:r w:rsidR="000C7ED6" w:rsidRPr="00775B78">
          <w:rPr>
            <w:rStyle w:val="Hyperlink"/>
            <w:noProof/>
          </w:rPr>
          <w:t>Hình 5. Ảnh sau khi lấy ngưỡng</w:t>
        </w:r>
        <w:r w:rsidR="000C7ED6">
          <w:rPr>
            <w:noProof/>
            <w:webHidden/>
          </w:rPr>
          <w:tab/>
        </w:r>
        <w:r w:rsidR="000C7ED6">
          <w:rPr>
            <w:noProof/>
            <w:webHidden/>
          </w:rPr>
          <w:fldChar w:fldCharType="begin"/>
        </w:r>
        <w:r w:rsidR="000C7ED6">
          <w:rPr>
            <w:noProof/>
            <w:webHidden/>
          </w:rPr>
          <w:instrText xml:space="preserve"> PAGEREF _Toc59179611 \h </w:instrText>
        </w:r>
        <w:r w:rsidR="000C7ED6">
          <w:rPr>
            <w:noProof/>
            <w:webHidden/>
          </w:rPr>
        </w:r>
        <w:r w:rsidR="000C7ED6">
          <w:rPr>
            <w:noProof/>
            <w:webHidden/>
          </w:rPr>
          <w:fldChar w:fldCharType="separate"/>
        </w:r>
        <w:r w:rsidR="000C7ED6">
          <w:rPr>
            <w:noProof/>
            <w:webHidden/>
          </w:rPr>
          <w:t>11</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12" w:history="1">
        <w:r w:rsidR="000C7ED6" w:rsidRPr="00775B78">
          <w:rPr>
            <w:rStyle w:val="Hyperlink"/>
            <w:noProof/>
          </w:rPr>
          <w:t>Hình 6. Trước và sau khi lấy ngưỡng cho ảnh</w:t>
        </w:r>
        <w:r w:rsidR="000C7ED6">
          <w:rPr>
            <w:noProof/>
            <w:webHidden/>
          </w:rPr>
          <w:tab/>
        </w:r>
        <w:r w:rsidR="000C7ED6">
          <w:rPr>
            <w:noProof/>
            <w:webHidden/>
          </w:rPr>
          <w:fldChar w:fldCharType="begin"/>
        </w:r>
        <w:r w:rsidR="000C7ED6">
          <w:rPr>
            <w:noProof/>
            <w:webHidden/>
          </w:rPr>
          <w:instrText xml:space="preserve"> PAGEREF _Toc59179612 \h </w:instrText>
        </w:r>
        <w:r w:rsidR="000C7ED6">
          <w:rPr>
            <w:noProof/>
            <w:webHidden/>
          </w:rPr>
        </w:r>
        <w:r w:rsidR="000C7ED6">
          <w:rPr>
            <w:noProof/>
            <w:webHidden/>
          </w:rPr>
          <w:fldChar w:fldCharType="separate"/>
        </w:r>
        <w:r w:rsidR="000C7ED6">
          <w:rPr>
            <w:noProof/>
            <w:webHidden/>
          </w:rPr>
          <w:t>12</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13" w:history="1">
        <w:r w:rsidR="000C7ED6" w:rsidRPr="00775B78">
          <w:rPr>
            <w:rStyle w:val="Hyperlink"/>
            <w:noProof/>
          </w:rPr>
          <w:t>Hình 7. Ma trận kernel</w:t>
        </w:r>
        <w:r w:rsidR="000C7ED6">
          <w:rPr>
            <w:noProof/>
            <w:webHidden/>
          </w:rPr>
          <w:tab/>
        </w:r>
        <w:r w:rsidR="000C7ED6">
          <w:rPr>
            <w:noProof/>
            <w:webHidden/>
          </w:rPr>
          <w:fldChar w:fldCharType="begin"/>
        </w:r>
        <w:r w:rsidR="000C7ED6">
          <w:rPr>
            <w:noProof/>
            <w:webHidden/>
          </w:rPr>
          <w:instrText xml:space="preserve"> PAGEREF _Toc59179613 \h </w:instrText>
        </w:r>
        <w:r w:rsidR="000C7ED6">
          <w:rPr>
            <w:noProof/>
            <w:webHidden/>
          </w:rPr>
        </w:r>
        <w:r w:rsidR="000C7ED6">
          <w:rPr>
            <w:noProof/>
            <w:webHidden/>
          </w:rPr>
          <w:fldChar w:fldCharType="separate"/>
        </w:r>
        <w:r w:rsidR="000C7ED6">
          <w:rPr>
            <w:noProof/>
            <w:webHidden/>
          </w:rPr>
          <w:t>12</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14" w:history="1">
        <w:r w:rsidR="000C7ED6" w:rsidRPr="00775B78">
          <w:rPr>
            <w:rStyle w:val="Hyperlink"/>
            <w:noProof/>
          </w:rPr>
          <w:t>Hình 8. Kết quả của phép Morphology Opening</w:t>
        </w:r>
        <w:r w:rsidR="000C7ED6">
          <w:rPr>
            <w:noProof/>
            <w:webHidden/>
          </w:rPr>
          <w:tab/>
        </w:r>
        <w:r w:rsidR="000C7ED6">
          <w:rPr>
            <w:noProof/>
            <w:webHidden/>
          </w:rPr>
          <w:fldChar w:fldCharType="begin"/>
        </w:r>
        <w:r w:rsidR="000C7ED6">
          <w:rPr>
            <w:noProof/>
            <w:webHidden/>
          </w:rPr>
          <w:instrText xml:space="preserve"> PAGEREF _Toc59179614 \h </w:instrText>
        </w:r>
        <w:r w:rsidR="000C7ED6">
          <w:rPr>
            <w:noProof/>
            <w:webHidden/>
          </w:rPr>
        </w:r>
        <w:r w:rsidR="000C7ED6">
          <w:rPr>
            <w:noProof/>
            <w:webHidden/>
          </w:rPr>
          <w:fldChar w:fldCharType="separate"/>
        </w:r>
        <w:r w:rsidR="000C7ED6">
          <w:rPr>
            <w:noProof/>
            <w:webHidden/>
          </w:rPr>
          <w:t>13</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15" w:history="1">
        <w:r w:rsidR="000C7ED6" w:rsidRPr="00775B78">
          <w:rPr>
            <w:rStyle w:val="Hyperlink"/>
            <w:noProof/>
          </w:rPr>
          <w:t>Hình 9. Kết quả của phép Morphology closing</w:t>
        </w:r>
        <w:r w:rsidR="000C7ED6">
          <w:rPr>
            <w:noProof/>
            <w:webHidden/>
          </w:rPr>
          <w:tab/>
        </w:r>
        <w:r w:rsidR="000C7ED6">
          <w:rPr>
            <w:noProof/>
            <w:webHidden/>
          </w:rPr>
          <w:fldChar w:fldCharType="begin"/>
        </w:r>
        <w:r w:rsidR="000C7ED6">
          <w:rPr>
            <w:noProof/>
            <w:webHidden/>
          </w:rPr>
          <w:instrText xml:space="preserve"> PAGEREF _Toc59179615 \h </w:instrText>
        </w:r>
        <w:r w:rsidR="000C7ED6">
          <w:rPr>
            <w:noProof/>
            <w:webHidden/>
          </w:rPr>
        </w:r>
        <w:r w:rsidR="000C7ED6">
          <w:rPr>
            <w:noProof/>
            <w:webHidden/>
          </w:rPr>
          <w:fldChar w:fldCharType="separate"/>
        </w:r>
        <w:r w:rsidR="000C7ED6">
          <w:rPr>
            <w:noProof/>
            <w:webHidden/>
          </w:rPr>
          <w:t>14</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16" w:history="1">
        <w:r w:rsidR="000C7ED6" w:rsidRPr="00775B78">
          <w:rPr>
            <w:rStyle w:val="Hyperlink"/>
            <w:noProof/>
          </w:rPr>
          <w:t>Hình 10. Kết quả của Canny edged detection</w:t>
        </w:r>
        <w:r w:rsidR="000C7ED6">
          <w:rPr>
            <w:noProof/>
            <w:webHidden/>
          </w:rPr>
          <w:tab/>
        </w:r>
        <w:r w:rsidR="000C7ED6">
          <w:rPr>
            <w:noProof/>
            <w:webHidden/>
          </w:rPr>
          <w:fldChar w:fldCharType="begin"/>
        </w:r>
        <w:r w:rsidR="000C7ED6">
          <w:rPr>
            <w:noProof/>
            <w:webHidden/>
          </w:rPr>
          <w:instrText xml:space="preserve"> PAGEREF _Toc59179616 \h </w:instrText>
        </w:r>
        <w:r w:rsidR="000C7ED6">
          <w:rPr>
            <w:noProof/>
            <w:webHidden/>
          </w:rPr>
        </w:r>
        <w:r w:rsidR="000C7ED6">
          <w:rPr>
            <w:noProof/>
            <w:webHidden/>
          </w:rPr>
          <w:fldChar w:fldCharType="separate"/>
        </w:r>
        <w:r w:rsidR="000C7ED6">
          <w:rPr>
            <w:noProof/>
            <w:webHidden/>
          </w:rPr>
          <w:t>16</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17" w:history="1">
        <w:r w:rsidR="000C7ED6" w:rsidRPr="00775B78">
          <w:rPr>
            <w:rStyle w:val="Hyperlink"/>
            <w:noProof/>
          </w:rPr>
          <w:t>Hình 11. Ảnh sau khi vẽ các hình hộp chữ nhật</w:t>
        </w:r>
        <w:r w:rsidR="000C7ED6">
          <w:rPr>
            <w:noProof/>
            <w:webHidden/>
          </w:rPr>
          <w:tab/>
        </w:r>
        <w:r w:rsidR="000C7ED6">
          <w:rPr>
            <w:noProof/>
            <w:webHidden/>
          </w:rPr>
          <w:fldChar w:fldCharType="begin"/>
        </w:r>
        <w:r w:rsidR="000C7ED6">
          <w:rPr>
            <w:noProof/>
            <w:webHidden/>
          </w:rPr>
          <w:instrText xml:space="preserve"> PAGEREF _Toc59179617 \h </w:instrText>
        </w:r>
        <w:r w:rsidR="000C7ED6">
          <w:rPr>
            <w:noProof/>
            <w:webHidden/>
          </w:rPr>
        </w:r>
        <w:r w:rsidR="000C7ED6">
          <w:rPr>
            <w:noProof/>
            <w:webHidden/>
          </w:rPr>
          <w:fldChar w:fldCharType="separate"/>
        </w:r>
        <w:r w:rsidR="000C7ED6">
          <w:rPr>
            <w:noProof/>
            <w:webHidden/>
          </w:rPr>
          <w:t>18</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18" w:history="1">
        <w:r w:rsidR="000C7ED6" w:rsidRPr="00775B78">
          <w:rPr>
            <w:rStyle w:val="Hyperlink"/>
            <w:noProof/>
          </w:rPr>
          <w:t>Hình 12. Kết quả cuối cùng của chương trình</w:t>
        </w:r>
        <w:r w:rsidR="000C7ED6">
          <w:rPr>
            <w:noProof/>
            <w:webHidden/>
          </w:rPr>
          <w:tab/>
        </w:r>
        <w:r w:rsidR="000C7ED6">
          <w:rPr>
            <w:noProof/>
            <w:webHidden/>
          </w:rPr>
          <w:fldChar w:fldCharType="begin"/>
        </w:r>
        <w:r w:rsidR="000C7ED6">
          <w:rPr>
            <w:noProof/>
            <w:webHidden/>
          </w:rPr>
          <w:instrText xml:space="preserve"> PAGEREF _Toc59179618 \h </w:instrText>
        </w:r>
        <w:r w:rsidR="000C7ED6">
          <w:rPr>
            <w:noProof/>
            <w:webHidden/>
          </w:rPr>
        </w:r>
        <w:r w:rsidR="000C7ED6">
          <w:rPr>
            <w:noProof/>
            <w:webHidden/>
          </w:rPr>
          <w:fldChar w:fldCharType="separate"/>
        </w:r>
        <w:r w:rsidR="000C7ED6">
          <w:rPr>
            <w:noProof/>
            <w:webHidden/>
          </w:rPr>
          <w:t>19</w:t>
        </w:r>
        <w:r w:rsidR="000C7ED6">
          <w:rPr>
            <w:noProof/>
            <w:webHidden/>
          </w:rPr>
          <w:fldChar w:fldCharType="end"/>
        </w:r>
      </w:hyperlink>
    </w:p>
    <w:p w:rsidR="000C7ED6" w:rsidRDefault="00206282">
      <w:pPr>
        <w:pStyle w:val="TableofFigures"/>
        <w:tabs>
          <w:tab w:val="right" w:leader="dot" w:pos="9111"/>
        </w:tabs>
        <w:rPr>
          <w:rFonts w:asciiTheme="minorHAnsi" w:eastAsiaTheme="minorEastAsia" w:hAnsiTheme="minorHAnsi" w:cstheme="minorBidi"/>
          <w:noProof/>
          <w:sz w:val="22"/>
          <w:szCs w:val="22"/>
        </w:rPr>
      </w:pPr>
      <w:hyperlink w:anchor="_Toc59179619" w:history="1">
        <w:r w:rsidR="000C7ED6" w:rsidRPr="00775B78">
          <w:rPr>
            <w:rStyle w:val="Hyperlink"/>
            <w:noProof/>
          </w:rPr>
          <w:t>Hình 13. Nội dung file output.txt</w:t>
        </w:r>
        <w:r w:rsidR="000C7ED6">
          <w:rPr>
            <w:noProof/>
            <w:webHidden/>
          </w:rPr>
          <w:tab/>
        </w:r>
        <w:r w:rsidR="000C7ED6">
          <w:rPr>
            <w:noProof/>
            <w:webHidden/>
          </w:rPr>
          <w:fldChar w:fldCharType="begin"/>
        </w:r>
        <w:r w:rsidR="000C7ED6">
          <w:rPr>
            <w:noProof/>
            <w:webHidden/>
          </w:rPr>
          <w:instrText xml:space="preserve"> PAGEREF _Toc59179619 \h </w:instrText>
        </w:r>
        <w:r w:rsidR="000C7ED6">
          <w:rPr>
            <w:noProof/>
            <w:webHidden/>
          </w:rPr>
        </w:r>
        <w:r w:rsidR="000C7ED6">
          <w:rPr>
            <w:noProof/>
            <w:webHidden/>
          </w:rPr>
          <w:fldChar w:fldCharType="separate"/>
        </w:r>
        <w:r w:rsidR="000C7ED6">
          <w:rPr>
            <w:noProof/>
            <w:webHidden/>
          </w:rPr>
          <w:t>20</w:t>
        </w:r>
        <w:r w:rsidR="000C7ED6">
          <w:rPr>
            <w:noProof/>
            <w:webHidden/>
          </w:rPr>
          <w:fldChar w:fldCharType="end"/>
        </w:r>
      </w:hyperlink>
    </w:p>
    <w:p w:rsidR="007B1A23" w:rsidRDefault="00B86194">
      <w:pPr>
        <w:spacing w:after="200" w:line="276" w:lineRule="auto"/>
        <w:rPr>
          <w:sz w:val="26"/>
          <w:szCs w:val="26"/>
        </w:rPr>
      </w:pPr>
      <w:r>
        <w:rPr>
          <w:sz w:val="26"/>
          <w:szCs w:val="26"/>
        </w:rPr>
        <w:fldChar w:fldCharType="end"/>
      </w:r>
      <w:r w:rsidR="007B1A23">
        <w:rPr>
          <w:sz w:val="26"/>
          <w:szCs w:val="26"/>
        </w:rPr>
        <w:br w:type="page"/>
      </w:r>
    </w:p>
    <w:p w:rsidR="0053264E" w:rsidRDefault="0053264E" w:rsidP="0053264E">
      <w:pPr>
        <w:pStyle w:val="Chng"/>
      </w:pPr>
      <w:bookmarkStart w:id="5" w:name="_Toc59179590"/>
      <w:r>
        <w:lastRenderedPageBreak/>
        <w:t>CHƯƠNG 1 – GIỚI THIỆU</w:t>
      </w:r>
      <w:bookmarkEnd w:id="5"/>
    </w:p>
    <w:p w:rsidR="0053264E" w:rsidRDefault="0053264E" w:rsidP="0053264E">
      <w:pPr>
        <w:pStyle w:val="Tiumccp1"/>
      </w:pPr>
      <w:bookmarkStart w:id="6" w:name="_Toc59179591"/>
      <w:r>
        <w:t xml:space="preserve">1.1 </w:t>
      </w:r>
      <w:r w:rsidR="0009108C">
        <w:t>Phân tích yêu cầu của đề bài</w:t>
      </w:r>
      <w:bookmarkEnd w:id="6"/>
    </w:p>
    <w:p w:rsidR="000B5595" w:rsidRDefault="000B5595" w:rsidP="000B5595">
      <w:pPr>
        <w:pStyle w:val="Nidungvnbn"/>
      </w:pPr>
      <w:r>
        <w:t>Đề bài cụ thể được mô tả trong file MidTerm.pdf, có thể tóm tắt yêu cầu của đề bài như sau:</w:t>
      </w:r>
    </w:p>
    <w:p w:rsidR="0009108C" w:rsidRDefault="000B5595" w:rsidP="000B5595">
      <w:pPr>
        <w:pStyle w:val="Tiumccp2"/>
      </w:pPr>
      <w:bookmarkStart w:id="7" w:name="_Toc59179592"/>
      <w:r>
        <w:t>1.1 Input</w:t>
      </w:r>
      <w:r w:rsidR="00E962C2">
        <w:t xml:space="preserve"> của chương trình</w:t>
      </w:r>
      <w:bookmarkEnd w:id="7"/>
    </w:p>
    <w:p w:rsidR="000B5595" w:rsidRPr="000B5595" w:rsidRDefault="000B5595" w:rsidP="000B5595">
      <w:pPr>
        <w:pStyle w:val="Nidungvnbn"/>
      </w:pPr>
      <w:r w:rsidRPr="000B5595">
        <w:t>Cho hình ảnh các con số có màu đen trên nền trắng. Hình ảnh đầu vào có thể bị ảnh hưởng bởi</w:t>
      </w:r>
      <w:r>
        <w:t xml:space="preserve"> sự làm </w:t>
      </w:r>
      <w:r w:rsidRPr="000B5595">
        <w:t xml:space="preserve">nhiễu </w:t>
      </w:r>
      <w:r w:rsidR="00585D32">
        <w:t xml:space="preserve">ví dụ </w:t>
      </w:r>
      <w:r w:rsidRPr="000B5595">
        <w:t xml:space="preserve">như các </w:t>
      </w:r>
      <w:r w:rsidR="00A37D91">
        <w:t xml:space="preserve">thành </w:t>
      </w:r>
      <w:r w:rsidRPr="000B5595">
        <w:t xml:space="preserve">phần bị ngắt kết nối của mỗi số, nền </w:t>
      </w:r>
      <w:r w:rsidR="00A37D91">
        <w:t xml:space="preserve">của ảnh </w:t>
      </w:r>
      <w:r w:rsidRPr="000B5595">
        <w:t>lộn xộn…</w:t>
      </w:r>
    </w:p>
    <w:p w:rsidR="000B5595" w:rsidRDefault="000B5595" w:rsidP="000B5595">
      <w:pPr>
        <w:pStyle w:val="Nidungvnbn"/>
      </w:pPr>
      <w:r>
        <w:t>Đề bài yêu cầu viết</w:t>
      </w:r>
      <w:r w:rsidRPr="000B5595">
        <w:t xml:space="preserve"> một chương trình sử dụng Python để tìm và</w:t>
      </w:r>
      <w:r>
        <w:t xml:space="preserve"> vẽ các hộp giới hạn của mỗi số </w:t>
      </w:r>
      <w:r w:rsidRPr="000B5595">
        <w:t>xuất hiện trong hình ảnh đã cho. Hộp giới hạn của một số là một hình chữ nhật bao quanh hoàn toàn số đó.</w:t>
      </w:r>
      <w:r w:rsidR="00456E8D">
        <w:t xml:space="preserve"> Cụ thể hình ảnh đầu vào của chương trình như sau:</w:t>
      </w:r>
    </w:p>
    <w:p w:rsidR="00456E8D" w:rsidRDefault="00456E8D" w:rsidP="000B5595">
      <w:pPr>
        <w:pStyle w:val="Nidungvnbn"/>
      </w:pPr>
    </w:p>
    <w:p w:rsidR="003441D7" w:rsidRDefault="00456E8D" w:rsidP="003441D7">
      <w:pPr>
        <w:pStyle w:val="Nidungvnbn"/>
        <w:keepNext/>
        <w:jc w:val="center"/>
      </w:pPr>
      <w:r>
        <w:rPr>
          <w:noProof/>
        </w:rPr>
        <w:drawing>
          <wp:inline distT="0" distB="0" distL="0" distR="0" wp14:anchorId="730E8F31" wp14:editId="109844DD">
            <wp:extent cx="3591426" cy="358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put.png"/>
                    <pic:cNvPicPr/>
                  </pic:nvPicPr>
                  <pic:blipFill>
                    <a:blip r:embed="rId11">
                      <a:extLst>
                        <a:ext uri="{28A0092B-C50C-407E-A947-70E740481C1C}">
                          <a14:useLocalDpi xmlns:a14="http://schemas.microsoft.com/office/drawing/2010/main" val="0"/>
                        </a:ext>
                      </a:extLst>
                    </a:blip>
                    <a:stretch>
                      <a:fillRect/>
                    </a:stretch>
                  </pic:blipFill>
                  <pic:spPr>
                    <a:xfrm>
                      <a:off x="0" y="0"/>
                      <a:ext cx="3591426" cy="3581900"/>
                    </a:xfrm>
                    <a:prstGeom prst="rect">
                      <a:avLst/>
                    </a:prstGeom>
                  </pic:spPr>
                </pic:pic>
              </a:graphicData>
            </a:graphic>
          </wp:inline>
        </w:drawing>
      </w:r>
    </w:p>
    <w:p w:rsidR="00E133D7" w:rsidRDefault="003441D7" w:rsidP="003441D7">
      <w:pPr>
        <w:pStyle w:val="Caption"/>
      </w:pPr>
      <w:bookmarkStart w:id="8" w:name="_Toc59179607"/>
      <w:r>
        <w:t xml:space="preserve">Hình </w:t>
      </w:r>
      <w:fldSimple w:instr=" SEQ Hình \* ARABIC ">
        <w:r w:rsidR="002C18E4">
          <w:rPr>
            <w:noProof/>
          </w:rPr>
          <w:t>1</w:t>
        </w:r>
      </w:fldSimple>
      <w:r>
        <w:t>. Ảnh input của chương trình</w:t>
      </w:r>
      <w:bookmarkEnd w:id="8"/>
    </w:p>
    <w:p w:rsidR="00E133D7" w:rsidRDefault="00E133D7" w:rsidP="00E133D7">
      <w:pPr>
        <w:pStyle w:val="Tiumccp2"/>
      </w:pPr>
      <w:bookmarkStart w:id="9" w:name="_Toc59179593"/>
      <w:r>
        <w:lastRenderedPageBreak/>
        <w:t>1.2 Output của chương trình</w:t>
      </w:r>
      <w:bookmarkEnd w:id="9"/>
    </w:p>
    <w:p w:rsidR="00D43B5E" w:rsidRDefault="00D43B5E" w:rsidP="00664F3D">
      <w:pPr>
        <w:pStyle w:val="Nidungvnbn"/>
      </w:pPr>
      <w:r>
        <w:t xml:space="preserve">Output của chương trình </w:t>
      </w:r>
      <w:r w:rsidR="00664F3D">
        <w:t>theo yêu cầu của đề bài bao gồm</w:t>
      </w:r>
      <w:r>
        <w:t xml:space="preserve"> ảnh gốc với các hộp giới hạn số được hiển thị bằng màu đỏ (output.jpg)</w:t>
      </w:r>
    </w:p>
    <w:p w:rsidR="00664F3D" w:rsidRDefault="00664F3D" w:rsidP="00664F3D">
      <w:pPr>
        <w:pStyle w:val="Caption"/>
        <w:keepNext/>
      </w:pPr>
      <w:r>
        <w:rPr>
          <w:noProof/>
        </w:rPr>
        <w:drawing>
          <wp:inline distT="0" distB="0" distL="0" distR="0" wp14:anchorId="52391CFE" wp14:editId="741A1DFA">
            <wp:extent cx="3648584" cy="392484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Result.png"/>
                    <pic:cNvPicPr/>
                  </pic:nvPicPr>
                  <pic:blipFill>
                    <a:blip r:embed="rId12">
                      <a:extLst>
                        <a:ext uri="{28A0092B-C50C-407E-A947-70E740481C1C}">
                          <a14:useLocalDpi xmlns:a14="http://schemas.microsoft.com/office/drawing/2010/main" val="0"/>
                        </a:ext>
                      </a:extLst>
                    </a:blip>
                    <a:stretch>
                      <a:fillRect/>
                    </a:stretch>
                  </pic:blipFill>
                  <pic:spPr>
                    <a:xfrm>
                      <a:off x="0" y="0"/>
                      <a:ext cx="3648584" cy="3924848"/>
                    </a:xfrm>
                    <a:prstGeom prst="rect">
                      <a:avLst/>
                    </a:prstGeom>
                  </pic:spPr>
                </pic:pic>
              </a:graphicData>
            </a:graphic>
          </wp:inline>
        </w:drawing>
      </w:r>
    </w:p>
    <w:p w:rsidR="00664F3D" w:rsidRDefault="00664F3D" w:rsidP="00664F3D">
      <w:pPr>
        <w:pStyle w:val="Caption"/>
      </w:pPr>
      <w:bookmarkStart w:id="10" w:name="_Toc59179608"/>
      <w:r>
        <w:t xml:space="preserve">Hình </w:t>
      </w:r>
      <w:fldSimple w:instr=" SEQ Hình \* ARABIC ">
        <w:r w:rsidR="002C18E4">
          <w:rPr>
            <w:noProof/>
          </w:rPr>
          <w:t>2</w:t>
        </w:r>
      </w:fldSimple>
      <w:r>
        <w:t>. Ảnh output của chương trình</w:t>
      </w:r>
      <w:bookmarkEnd w:id="10"/>
    </w:p>
    <w:p w:rsidR="002C18E4" w:rsidRPr="002C18E4" w:rsidRDefault="002C18E4" w:rsidP="002C18E4"/>
    <w:p w:rsidR="00D43B5E" w:rsidRDefault="002C18E4" w:rsidP="00D43B5E">
      <w:pPr>
        <w:pStyle w:val="Nidungvnbn"/>
      </w:pPr>
      <w:r>
        <w:t>Ngoài ra, output của chương trình còn bao gồm m</w:t>
      </w:r>
      <w:r w:rsidR="00D43B5E">
        <w:t>ột tệp văn bản trong đó mỗi dòng bao gồm mỗi thông tin về hộp giới hạn (tọa độ trên cùng bên trái, chiều rộng</w:t>
      </w:r>
      <w:r w:rsidR="00AB6AA3">
        <w:t xml:space="preserve"> </w:t>
      </w:r>
      <w:r w:rsidR="00D43B5E">
        <w:t>và chiều cao của mỗi hộp giới hạn được phát hiện được phân tách bằng ký tự khoảng trắng (output.txt)</w:t>
      </w:r>
      <w:r w:rsidR="00FC68C1">
        <w:t>.</w:t>
      </w:r>
    </w:p>
    <w:p w:rsidR="00B86194" w:rsidRDefault="00C766AF" w:rsidP="00B86194">
      <w:pPr>
        <w:pStyle w:val="Tiumccp1"/>
      </w:pPr>
      <w:bookmarkStart w:id="11" w:name="_Toc59179594"/>
      <w:r>
        <w:t>1.2 Hướng dẫn sử dụng</w:t>
      </w:r>
      <w:r w:rsidR="00B86194">
        <w:t xml:space="preserve"> chương trình</w:t>
      </w:r>
      <w:bookmarkEnd w:id="11"/>
    </w:p>
    <w:p w:rsidR="00C766AF" w:rsidRDefault="00C766AF" w:rsidP="00C766AF">
      <w:pPr>
        <w:pStyle w:val="Nidungvnbn"/>
      </w:pPr>
      <w:r>
        <w:t>Chương trình được viết bằng ngôn ngữ Python3, sử dụng được trên hầu hết các hệ điều hành có cài đặt Python3. Đầu tiên, người dùng cần giải nén file Hoa</w:t>
      </w:r>
      <w:r w:rsidR="00922A38">
        <w:t>ngKienThiet_51702187_midterm.zip, trong đó bao gồm file 51702187</w:t>
      </w:r>
      <w:r>
        <w:t xml:space="preserve">.py chứa toàn </w:t>
      </w:r>
      <w:r>
        <w:lastRenderedPageBreak/>
        <w:t xml:space="preserve">bộ </w:t>
      </w:r>
      <w:r w:rsidR="00922A38">
        <w:t xml:space="preserve">source code của chương trình; đi kèm với đó là </w:t>
      </w:r>
      <w:r>
        <w:t>file</w:t>
      </w:r>
      <w:r w:rsidR="00922A38">
        <w:t xml:space="preserve"> input.png -</w:t>
      </w:r>
      <w:r>
        <w:t xml:space="preserve"> ảnh </w:t>
      </w:r>
      <w:r w:rsidR="00922A38">
        <w:t>input của chương trình là</w:t>
      </w:r>
      <w:r>
        <w:t>;</w:t>
      </w:r>
      <w:r w:rsidR="00922A38">
        <w:t xml:space="preserve"> trong khi đó các file output.png và output.txt là hai file output của chương trình</w:t>
      </w:r>
      <w:r>
        <w:t xml:space="preserve"> và </w:t>
      </w:r>
      <w:r w:rsidR="00922A38">
        <w:t xml:space="preserve">cuối cùng là </w:t>
      </w:r>
      <w:r>
        <w:t>file HoangKi</w:t>
      </w:r>
      <w:r w:rsidR="00922A38">
        <w:t xml:space="preserve">enThiet_51702187_report.docx chứa nội dung của </w:t>
      </w:r>
      <w:r>
        <w:t>bài báo cáo này.</w:t>
      </w:r>
    </w:p>
    <w:p w:rsidR="00B86194" w:rsidRDefault="0048468E" w:rsidP="00AA37B8">
      <w:pPr>
        <w:pStyle w:val="Nidungvnbn"/>
      </w:pPr>
      <w:r>
        <w:t xml:space="preserve">Để sử dụng được chương trình, máy người dùng cần phải cài đặt thư viện OpenCV và thư viện numpy. Có thể cài đặt hai thư viện trên thông qua hai câu lệnh </w:t>
      </w:r>
      <w:r w:rsidR="00330278">
        <w:t>chạy trên terminal:</w:t>
      </w:r>
    </w:p>
    <w:p w:rsidR="0048468E" w:rsidRDefault="0048468E" w:rsidP="00AA37B8">
      <w:pPr>
        <w:pStyle w:val="Nidungvnbn"/>
      </w:pPr>
      <w:r>
        <w:t>pip install opencv-python3</w:t>
      </w:r>
    </w:p>
    <w:p w:rsidR="001E4BF5" w:rsidRDefault="0048468E" w:rsidP="001E4BF5">
      <w:pPr>
        <w:pStyle w:val="Nidungvnbn"/>
      </w:pPr>
      <w:r>
        <w:t>pip install numpy</w:t>
      </w:r>
    </w:p>
    <w:p w:rsidR="001E4BF5" w:rsidRDefault="001E4BF5" w:rsidP="001E4BF5">
      <w:pPr>
        <w:pStyle w:val="Nidungvnbn"/>
      </w:pPr>
      <w:r>
        <w:t>Sau khi đã cài đặt các thư viện trên, truy cập đường dẫn trực tiếp đến thư mục như file 51702187.py trên terminal. Sau đó gõ lệnh python 51702187.py và nhấn enter để triển khai chương trình.</w:t>
      </w:r>
      <w:r w:rsidR="008132FF">
        <w:t xml:space="preserve"> Kết quả của chương trình là output như đã trình bày ở trên.</w:t>
      </w:r>
    </w:p>
    <w:p w:rsidR="002C18E4" w:rsidRDefault="002C18E4" w:rsidP="00D43B5E">
      <w:pPr>
        <w:pStyle w:val="Chng"/>
      </w:pPr>
    </w:p>
    <w:p w:rsidR="00D43B5E" w:rsidRDefault="00D43B5E" w:rsidP="00D43B5E">
      <w:pPr>
        <w:pStyle w:val="Chng"/>
      </w:pPr>
      <w:bookmarkStart w:id="12" w:name="_Toc59179595"/>
      <w:r>
        <w:t xml:space="preserve">CHƯƠNG 2 – </w:t>
      </w:r>
      <w:r w:rsidR="00CD423E">
        <w:t>TRÌNH BÀY THUẬT TOÁN CỦA CHƯƠNG TRÌNH</w:t>
      </w:r>
      <w:bookmarkEnd w:id="12"/>
    </w:p>
    <w:p w:rsidR="00345A00" w:rsidRDefault="00345A00" w:rsidP="00345A00">
      <w:pPr>
        <w:pStyle w:val="Tiumccp1"/>
      </w:pPr>
      <w:bookmarkStart w:id="13" w:name="_Toc59179596"/>
      <w:r>
        <w:t xml:space="preserve">2.1 </w:t>
      </w:r>
      <w:r w:rsidR="00CD423E">
        <w:t>Tổng quan</w:t>
      </w:r>
      <w:r w:rsidR="001638A6">
        <w:t xml:space="preserve"> chương trình</w:t>
      </w:r>
      <w:bookmarkEnd w:id="13"/>
    </w:p>
    <w:p w:rsidR="00CD423E" w:rsidRDefault="00CD423E" w:rsidP="00CD423E">
      <w:pPr>
        <w:pStyle w:val="Nidungvnbn"/>
      </w:pPr>
      <w:r>
        <w:t xml:space="preserve">Chương trình của em là file 51702187.py sử dụng Python3 dùng để xử lý ảnh input theo yêu cầu cuối cùng của đề bài. Trong chương trình có sử dụng một số hàm tiêu biểu trong xử lý ảnh của openCV như hàm đọc ảnh, làm mượt, lấy ngưỡng ảnh, chuyển đổi ảnh nhị phân, xử lý hình thái, hàm phát hiện cạnh, các hàm vẽ v.v… </w:t>
      </w:r>
    </w:p>
    <w:p w:rsidR="00CD423E" w:rsidRDefault="00CD423E" w:rsidP="00CD423E">
      <w:pPr>
        <w:pStyle w:val="Nidungvnbn"/>
      </w:pPr>
      <w:r>
        <w:t>Các hàm được sử dụng cụ thể sẽ được trình bày qua các bước theo mã giã dưới đây:</w:t>
      </w:r>
    </w:p>
    <w:p w:rsidR="00345A00" w:rsidRDefault="00345A00" w:rsidP="00345A00">
      <w:pPr>
        <w:pStyle w:val="Nidungvnbn"/>
      </w:pPr>
      <w:r>
        <w:t>Input:  input.png</w:t>
      </w:r>
    </w:p>
    <w:p w:rsidR="00E17C54" w:rsidRDefault="00345A00" w:rsidP="005E4CA4">
      <w:pPr>
        <w:pStyle w:val="Nidungvnbn"/>
      </w:pPr>
      <w:r>
        <w:t>- Bước 1:</w:t>
      </w:r>
      <w:r w:rsidR="005E4CA4">
        <w:t xml:space="preserve"> </w:t>
      </w:r>
      <w:r w:rsidR="001D0A72">
        <w:t>X</w:t>
      </w:r>
      <w:r w:rsidR="008874C0">
        <w:t>ử lý ảnh xám và làm mượt</w:t>
      </w:r>
    </w:p>
    <w:p w:rsidR="005E4CA4" w:rsidRDefault="00281A87" w:rsidP="00E17C54">
      <w:pPr>
        <w:pStyle w:val="Nidungvnbn"/>
        <w:ind w:left="720"/>
      </w:pPr>
      <w:r>
        <w:t xml:space="preserve">gray ← </w:t>
      </w:r>
      <w:r w:rsidR="005E4CA4">
        <w:t>cvtColor(img</w:t>
      </w:r>
      <w:r>
        <w:t>)</w:t>
      </w:r>
    </w:p>
    <w:p w:rsidR="00345A00" w:rsidRDefault="00281A87" w:rsidP="00E17C54">
      <w:pPr>
        <w:pStyle w:val="Nidungvnbn"/>
        <w:ind w:left="720"/>
      </w:pPr>
      <w:r>
        <w:t xml:space="preserve">blur ← </w:t>
      </w:r>
      <w:r w:rsidR="005E4CA4">
        <w:t>GaussianBlur(gray, (5, 5), 0)</w:t>
      </w:r>
    </w:p>
    <w:p w:rsidR="0016184B" w:rsidRDefault="0016184B" w:rsidP="0016184B">
      <w:pPr>
        <w:pStyle w:val="Nidungvnbn"/>
      </w:pPr>
      <w:r>
        <w:lastRenderedPageBreak/>
        <w:t xml:space="preserve">- Bước 2: </w:t>
      </w:r>
      <w:r w:rsidR="001D0A72">
        <w:t>Lấy ngưỡng và thành phần liên thông</w:t>
      </w:r>
    </w:p>
    <w:p w:rsidR="0016184B" w:rsidRDefault="0016184B" w:rsidP="0016184B">
      <w:pPr>
        <w:pStyle w:val="Nidungvnbn"/>
        <w:ind w:left="720"/>
      </w:pPr>
      <w:r>
        <w:t>thresh←</w:t>
      </w:r>
      <w:r w:rsidR="00281A87">
        <w:t>adaptiveThreshold(blur)</w:t>
      </w:r>
    </w:p>
    <w:p w:rsidR="0016184B" w:rsidRDefault="0016184B" w:rsidP="00E17C54">
      <w:pPr>
        <w:pStyle w:val="Nidungvnbn"/>
        <w:ind w:left="720"/>
      </w:pPr>
      <w:r>
        <w:t>(ret, markers) ←connectedComponents(thresh)</w:t>
      </w:r>
    </w:p>
    <w:p w:rsidR="001D0A72" w:rsidRDefault="001D0A72" w:rsidP="001D0A72">
      <w:pPr>
        <w:pStyle w:val="Nidungvnbn"/>
      </w:pPr>
      <w:r>
        <w:t>- Bước 3: Xử lý hình thái</w:t>
      </w:r>
    </w:p>
    <w:p w:rsidR="001D0A72" w:rsidRDefault="001D0A72" w:rsidP="001D0A72">
      <w:pPr>
        <w:pStyle w:val="Nidungvnbn"/>
      </w:pPr>
      <w:r>
        <w:tab/>
        <w:t>convertBinary ←bitwise_not(thresh)</w:t>
      </w:r>
    </w:p>
    <w:p w:rsidR="001D0A72" w:rsidRDefault="001D0A72" w:rsidP="00365D0D">
      <w:pPr>
        <w:pStyle w:val="Nidungvnbn"/>
        <w:ind w:left="720"/>
      </w:pPr>
      <w:r>
        <w:t>kernel</w:t>
      </w:r>
      <w:r w:rsidR="00365D0D">
        <w:t>←</w:t>
      </w:r>
      <w:r>
        <w:t>getStructuringElement(cv2.MORPH_CROSS, (3,3))</w:t>
      </w:r>
    </w:p>
    <w:p w:rsidR="001D0A72" w:rsidRDefault="001D0A72" w:rsidP="00365D0D">
      <w:pPr>
        <w:pStyle w:val="Nidungvnbn"/>
        <w:ind w:left="720"/>
      </w:pPr>
      <w:r>
        <w:t>opening</w:t>
      </w:r>
      <w:r w:rsidR="00365D0D">
        <w:t>←</w:t>
      </w:r>
      <w:r w:rsidR="004C12BC">
        <w:t>morphologyEx(convertBinary,</w:t>
      </w:r>
      <w:r>
        <w:t>cv2.MORPH_OPEN, kernel)</w:t>
      </w:r>
    </w:p>
    <w:p w:rsidR="001D0A72" w:rsidRDefault="001D0A72" w:rsidP="00365D0D">
      <w:pPr>
        <w:pStyle w:val="Nidungvnbn"/>
        <w:ind w:left="720"/>
      </w:pPr>
      <w:r>
        <w:t xml:space="preserve">closing </w:t>
      </w:r>
      <w:r w:rsidR="00365D0D">
        <w:t>←</w:t>
      </w:r>
      <w:r w:rsidR="005C6254">
        <w:t xml:space="preserve"> </w:t>
      </w:r>
      <w:r>
        <w:t>morphologyEx(opening, cv2.MORPH_CLOSE, kernel)</w:t>
      </w:r>
    </w:p>
    <w:p w:rsidR="00F017B2" w:rsidRDefault="00F017B2" w:rsidP="00F017B2">
      <w:pPr>
        <w:pStyle w:val="Nidungvnbn"/>
      </w:pPr>
      <w:r>
        <w:t>- Bước 4: Phát hiện cạnh</w:t>
      </w:r>
    </w:p>
    <w:p w:rsidR="00E67AFB" w:rsidRDefault="00E67AFB" w:rsidP="00E67AFB">
      <w:pPr>
        <w:pStyle w:val="Nidungvnbn"/>
      </w:pPr>
      <w:r>
        <w:tab/>
        <w:t>revertBinary←</w:t>
      </w:r>
      <w:r w:rsidR="005C6254">
        <w:t xml:space="preserve"> </w:t>
      </w:r>
      <w:r>
        <w:t>bitwise_not(closing)</w:t>
      </w:r>
    </w:p>
    <w:p w:rsidR="005C6254" w:rsidRDefault="00E67AFB" w:rsidP="00E67AFB">
      <w:pPr>
        <w:pStyle w:val="Nidungvnbn"/>
        <w:ind w:left="720"/>
      </w:pPr>
      <w:r>
        <w:t>edged←</w:t>
      </w:r>
      <w:r w:rsidR="005C6254">
        <w:t xml:space="preserve"> </w:t>
      </w:r>
      <w:r>
        <w:t>Canny(revertBinary</w:t>
      </w:r>
      <w:r w:rsidR="005C6254">
        <w:t>)</w:t>
      </w:r>
    </w:p>
    <w:p w:rsidR="00E67AFB" w:rsidRDefault="005C6254" w:rsidP="00E67AFB">
      <w:pPr>
        <w:pStyle w:val="Nidungvnbn"/>
        <w:ind w:left="720"/>
      </w:pPr>
      <w:r>
        <w:t xml:space="preserve"> </w:t>
      </w:r>
      <w:r w:rsidR="00E67AFB">
        <w:t>(cnts,hier)←</w:t>
      </w:r>
      <w:r>
        <w:t>findContours(edged)</w:t>
      </w:r>
    </w:p>
    <w:p w:rsidR="00E67AFB" w:rsidRDefault="002C44F2" w:rsidP="002C44F2">
      <w:pPr>
        <w:pStyle w:val="Nidungvnbn"/>
        <w:ind w:left="720"/>
      </w:pPr>
      <w:r>
        <w:t>sorted(cnts)</w:t>
      </w:r>
    </w:p>
    <w:p w:rsidR="00EA1DAF" w:rsidRDefault="00EA1DAF" w:rsidP="00EA1DAF">
      <w:pPr>
        <w:pStyle w:val="Nidungvnbn"/>
      </w:pPr>
      <w:r>
        <w:t>- Bước 5: Vẽ boundary box</w:t>
      </w:r>
    </w:p>
    <w:p w:rsidR="00EA1DAF" w:rsidRDefault="00EA1DAF" w:rsidP="00533BB1">
      <w:pPr>
        <w:pStyle w:val="Nidungvnbn"/>
        <w:ind w:left="720"/>
      </w:pPr>
      <w:r w:rsidRPr="0086280D">
        <w:rPr>
          <w:b/>
        </w:rPr>
        <w:t>for</w:t>
      </w:r>
      <w:r>
        <w:t xml:space="preserve"> c </w:t>
      </w:r>
      <m:oMath>
        <m:r>
          <w:rPr>
            <w:rFonts w:ascii="Cambria Math" w:hAnsi="Cambria Math"/>
          </w:rPr>
          <m:t>∈</m:t>
        </m:r>
      </m:oMath>
      <w:r w:rsidR="00533BB1">
        <w:t xml:space="preserve"> cnts </w:t>
      </w:r>
      <w:r w:rsidR="00533BB1" w:rsidRPr="0086280D">
        <w:rPr>
          <w:b/>
        </w:rPr>
        <w:t>do</w:t>
      </w:r>
    </w:p>
    <w:p w:rsidR="00EA1DAF" w:rsidRPr="0086280D" w:rsidRDefault="00EA1DAF" w:rsidP="00533BB1">
      <w:pPr>
        <w:pStyle w:val="Nidungvnbn"/>
        <w:ind w:left="720"/>
        <w:rPr>
          <w:b/>
        </w:rPr>
      </w:pPr>
      <w:r>
        <w:t xml:space="preserve">    </w:t>
      </w:r>
      <w:r w:rsidRPr="0086280D">
        <w:rPr>
          <w:b/>
        </w:rPr>
        <w:t>if</w:t>
      </w:r>
      <w:r>
        <w:t xml:space="preserve"> </w:t>
      </w:r>
      <w:r w:rsidR="00533BB1">
        <w:t xml:space="preserve"> </w:t>
      </w:r>
      <w:r>
        <w:t>contourArea(c) &gt; 100 and cv2</w:t>
      </w:r>
      <w:r w:rsidR="00533BB1">
        <w:t xml:space="preserve">.contourArea(c) &lt; 500 </w:t>
      </w:r>
      <w:r w:rsidR="00533BB1" w:rsidRPr="0086280D">
        <w:rPr>
          <w:b/>
        </w:rPr>
        <w:t>then</w:t>
      </w:r>
    </w:p>
    <w:p w:rsidR="00EA1DAF" w:rsidRDefault="00533BB1" w:rsidP="00533BB1">
      <w:pPr>
        <w:pStyle w:val="Nidungvnbn"/>
        <w:ind w:left="720"/>
      </w:pPr>
      <w:r>
        <w:t xml:space="preserve">        [X, Y, W, H] ← </w:t>
      </w:r>
      <w:r w:rsidR="00EA1DAF">
        <w:t>boundingRect(c)</w:t>
      </w:r>
    </w:p>
    <w:p w:rsidR="00EA1DAF" w:rsidRDefault="00EA1DAF" w:rsidP="00533BB1">
      <w:pPr>
        <w:pStyle w:val="Nidungvnbn"/>
        <w:ind w:left="720"/>
      </w:pPr>
      <w:r>
        <w:t xml:space="preserve">        cv2.rectangle(img, (X, Y), (X + W, Y + H), (0,0,255), 1)</w:t>
      </w:r>
    </w:p>
    <w:p w:rsidR="00EA1DAF" w:rsidRDefault="00EA1DAF" w:rsidP="00533BB1">
      <w:pPr>
        <w:pStyle w:val="Nidungvnbn"/>
        <w:ind w:left="720"/>
      </w:pPr>
      <w:r>
        <w:t xml:space="preserve">        fOutput.write(</w:t>
      </w:r>
      <w:r w:rsidR="00533BB1">
        <w:t>[X, Y, W, H])</w:t>
      </w:r>
    </w:p>
    <w:p w:rsidR="0086280D" w:rsidRPr="0086280D" w:rsidRDefault="0086280D" w:rsidP="00533BB1">
      <w:pPr>
        <w:pStyle w:val="Nidungvnbn"/>
        <w:ind w:left="720"/>
        <w:rPr>
          <w:b/>
        </w:rPr>
      </w:pPr>
      <w:r>
        <w:t xml:space="preserve">    </w:t>
      </w:r>
      <w:r w:rsidRPr="0086280D">
        <w:rPr>
          <w:b/>
        </w:rPr>
        <w:t>endif</w:t>
      </w:r>
    </w:p>
    <w:p w:rsidR="0086280D" w:rsidRPr="0086280D" w:rsidRDefault="0086280D" w:rsidP="00533BB1">
      <w:pPr>
        <w:pStyle w:val="Nidungvnbn"/>
        <w:ind w:left="720"/>
        <w:rPr>
          <w:b/>
        </w:rPr>
      </w:pPr>
      <w:r w:rsidRPr="0086280D">
        <w:rPr>
          <w:b/>
        </w:rPr>
        <w:t>endfor</w:t>
      </w:r>
    </w:p>
    <w:p w:rsidR="0086280D" w:rsidRDefault="0086280D" w:rsidP="0086280D">
      <w:pPr>
        <w:pStyle w:val="Nidungvnbn"/>
      </w:pPr>
      <w:r>
        <w:t>Output : imshow('Output',img)</w:t>
      </w:r>
    </w:p>
    <w:p w:rsidR="00153126" w:rsidRDefault="0086280D" w:rsidP="00D63BB8">
      <w:pPr>
        <w:pStyle w:val="Nidungvnbn"/>
        <w:ind w:left="720"/>
      </w:pPr>
      <w:r>
        <w:t xml:space="preserve">   imwrite('output.jpg',img)</w:t>
      </w:r>
    </w:p>
    <w:p w:rsidR="00D63BB8" w:rsidRDefault="00FB5161" w:rsidP="00FB5161">
      <w:pPr>
        <w:pStyle w:val="Nidungvnbn"/>
        <w:ind w:left="1440" w:firstLine="0"/>
      </w:pPr>
      <w:r>
        <w:t xml:space="preserve">   </w:t>
      </w:r>
      <w:r w:rsidR="00D63BB8">
        <w:t>output.txt</w:t>
      </w:r>
    </w:p>
    <w:p w:rsidR="00153126" w:rsidRDefault="00153126" w:rsidP="00153126">
      <w:pPr>
        <w:pStyle w:val="Nidungvnbn"/>
      </w:pPr>
      <w:r>
        <w:t>Từ mã giã được viết ở trên, em trình bày thuật toán của chương trình bằng sơ đồ khối bên dưới:</w:t>
      </w:r>
    </w:p>
    <w:p w:rsidR="008D3056" w:rsidRDefault="00B86194" w:rsidP="00B86194">
      <w:pPr>
        <w:pStyle w:val="Caption"/>
      </w:pPr>
      <w:r w:rsidRPr="00B86194">
        <w:rPr>
          <w:noProof/>
        </w:rPr>
        <w:lastRenderedPageBreak/>
        <w:drawing>
          <wp:inline distT="0" distB="0" distL="0" distR="0">
            <wp:extent cx="4829175" cy="771779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Diagram2.png"/>
                    <pic:cNvPicPr/>
                  </pic:nvPicPr>
                  <pic:blipFill>
                    <a:blip r:embed="rId13">
                      <a:extLst>
                        <a:ext uri="{28A0092B-C50C-407E-A947-70E740481C1C}">
                          <a14:useLocalDpi xmlns:a14="http://schemas.microsoft.com/office/drawing/2010/main" val="0"/>
                        </a:ext>
                      </a:extLst>
                    </a:blip>
                    <a:stretch>
                      <a:fillRect/>
                    </a:stretch>
                  </pic:blipFill>
                  <pic:spPr>
                    <a:xfrm>
                      <a:off x="0" y="0"/>
                      <a:ext cx="4829175" cy="7717790"/>
                    </a:xfrm>
                    <a:prstGeom prst="rect">
                      <a:avLst/>
                    </a:prstGeom>
                  </pic:spPr>
                </pic:pic>
              </a:graphicData>
            </a:graphic>
          </wp:inline>
        </w:drawing>
      </w:r>
    </w:p>
    <w:p w:rsidR="00153126" w:rsidRPr="00153126" w:rsidRDefault="008D3056" w:rsidP="008D3056">
      <w:pPr>
        <w:pStyle w:val="Caption"/>
      </w:pPr>
      <w:bookmarkStart w:id="14" w:name="_Toc59179609"/>
      <w:r>
        <w:lastRenderedPageBreak/>
        <w:t xml:space="preserve">Hình </w:t>
      </w:r>
      <w:fldSimple w:instr=" SEQ Hình \* ARABIC ">
        <w:r w:rsidR="002C18E4">
          <w:rPr>
            <w:noProof/>
          </w:rPr>
          <w:t>3</w:t>
        </w:r>
      </w:fldSimple>
      <w:r>
        <w:t>. Sơ đồ khối của chương trình</w:t>
      </w:r>
      <w:bookmarkEnd w:id="14"/>
    </w:p>
    <w:p w:rsidR="00102E9F" w:rsidRDefault="00406A92" w:rsidP="00102E9F">
      <w:pPr>
        <w:pStyle w:val="Tiumccp1"/>
      </w:pPr>
      <w:bookmarkStart w:id="15" w:name="_Toc59179597"/>
      <w:r>
        <w:t>2.2</w:t>
      </w:r>
      <w:r w:rsidR="00102E9F">
        <w:t xml:space="preserve"> </w:t>
      </w:r>
      <w:r w:rsidR="007A71CF">
        <w:t>Xử lý ảnh xám và làm mượt</w:t>
      </w:r>
      <w:bookmarkEnd w:id="15"/>
      <w:r w:rsidR="00232436">
        <w:t xml:space="preserve"> </w:t>
      </w:r>
    </w:p>
    <w:p w:rsidR="00102E9F" w:rsidRDefault="00102E9F" w:rsidP="00102E9F">
      <w:pPr>
        <w:pStyle w:val="Nidungvnbn"/>
      </w:pPr>
      <w:r>
        <w:t>Ảnh input của chương trình là file input.png. Đi kèm với đó là một file output.txt được tạo sẵn cho việc ghi lại tọa độ các ô vẽ bao quanh con số trong ảnh input theo yêu cầu của đề bài.</w:t>
      </w:r>
    </w:p>
    <w:p w:rsidR="00102E9F" w:rsidRDefault="00102E9F" w:rsidP="00102E9F">
      <w:pPr>
        <w:pStyle w:val="Nidungvnbn"/>
      </w:pPr>
      <w:r>
        <w:t>Để đọc ảnh input, em sử dụng hàm imread() trong openCV</w:t>
      </w:r>
      <w:r w:rsidR="00232436">
        <w:t xml:space="preserve"> và gán kết quả trả về vào biến</w:t>
      </w:r>
      <w:r>
        <w:t xml:space="preserve"> img.</w:t>
      </w:r>
      <w:r w:rsidR="00232436">
        <w:t xml:space="preserve"> Cùng với đó em khởi tạo đối tượng fOutput để lưu kết quả mở file output.txt sử dụng hàm open</w:t>
      </w:r>
      <w:r w:rsidR="00555D17">
        <w:t>()</w:t>
      </w:r>
      <w:r w:rsidR="00232436">
        <w:t xml:space="preserve"> trong thư viện sys của Python dưới phân quyền ‘w’, tức là </w:t>
      </w:r>
      <w:r w:rsidR="00555D17">
        <w:t>t</w:t>
      </w:r>
      <w:r w:rsidR="00555D17" w:rsidRPr="00555D17">
        <w:t>ạo một file mới để ghi, nếu file đã tồn tại thì sẽ bị ghi mới</w:t>
      </w:r>
      <w:r w:rsidR="00461E86">
        <w:t>.</w:t>
      </w:r>
    </w:p>
    <w:p w:rsidR="00153126" w:rsidRDefault="00153126" w:rsidP="00102E9F">
      <w:pPr>
        <w:pStyle w:val="Nidungvnbn"/>
      </w:pPr>
      <w:r>
        <w:t>Sau khi đã đọc được ảnh đầu vào, em tiến hành lấy ảnh xám bằng cách sử dụng hàm cv2.cvtColor() và làm mượt ảnh sử dụng bộ lọc cv2.GausianBlur()</w:t>
      </w:r>
    </w:p>
    <w:p w:rsidR="00D37963" w:rsidRDefault="00D37963" w:rsidP="00102E9F">
      <w:pPr>
        <w:pStyle w:val="Nidungvnbn"/>
      </w:pPr>
    </w:p>
    <w:p w:rsidR="002C18E4" w:rsidRDefault="00D37963" w:rsidP="002C18E4">
      <w:pPr>
        <w:pStyle w:val="Nidungvnbn"/>
        <w:keepNext/>
        <w:jc w:val="left"/>
      </w:pPr>
      <w:r>
        <w:rPr>
          <w:noProof/>
        </w:rPr>
        <w:drawing>
          <wp:inline distT="0" distB="0" distL="0" distR="0" wp14:anchorId="0B34B51C" wp14:editId="0014BB8F">
            <wp:extent cx="4785240" cy="2594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yNblur.png"/>
                    <pic:cNvPicPr/>
                  </pic:nvPicPr>
                  <pic:blipFill>
                    <a:blip r:embed="rId14">
                      <a:extLst>
                        <a:ext uri="{28A0092B-C50C-407E-A947-70E740481C1C}">
                          <a14:useLocalDpi xmlns:a14="http://schemas.microsoft.com/office/drawing/2010/main" val="0"/>
                        </a:ext>
                      </a:extLst>
                    </a:blip>
                    <a:stretch>
                      <a:fillRect/>
                    </a:stretch>
                  </pic:blipFill>
                  <pic:spPr>
                    <a:xfrm>
                      <a:off x="0" y="0"/>
                      <a:ext cx="4788850" cy="2596301"/>
                    </a:xfrm>
                    <a:prstGeom prst="rect">
                      <a:avLst/>
                    </a:prstGeom>
                  </pic:spPr>
                </pic:pic>
              </a:graphicData>
            </a:graphic>
          </wp:inline>
        </w:drawing>
      </w:r>
    </w:p>
    <w:p w:rsidR="00153126" w:rsidRDefault="002C18E4" w:rsidP="002C18E4">
      <w:pPr>
        <w:pStyle w:val="Caption"/>
      </w:pPr>
      <w:bookmarkStart w:id="16" w:name="_Toc59179610"/>
      <w:r>
        <w:t xml:space="preserve">Hình </w:t>
      </w:r>
      <w:fldSimple w:instr=" SEQ Hình \* ARABIC ">
        <w:r>
          <w:rPr>
            <w:noProof/>
          </w:rPr>
          <w:t>4</w:t>
        </w:r>
      </w:fldSimple>
      <w:r>
        <w:t>. Kết quả của việc làm mờ ảnh xám</w:t>
      </w:r>
      <w:bookmarkEnd w:id="16"/>
    </w:p>
    <w:p w:rsidR="00950E0B" w:rsidRDefault="00950E0B" w:rsidP="00950E0B">
      <w:pPr>
        <w:pStyle w:val="Nidungvnbn"/>
      </w:pPr>
      <w:r>
        <w:t xml:space="preserve">Mục đích của việc sử dụng hàm cv2.GaussionBlur() là để làm mượt ảnh, giảm bớt đi độ nhiễu của ảnh. Trong chương trình của mình, em chọn sử dụng bộ lọc Gausion Blur bởi đây là phương pháp làm mờ ảnh phổ biến và được sử dụng rộng rãi, hiệu quả </w:t>
      </w:r>
      <w:r>
        <w:lastRenderedPageBreak/>
        <w:t>trong quá trình tiền xử lý ảnh. Các đối tượng đầu vào của hàm này bao gồm gray – đối tượng ảnh xám của ảnh đầu vào và kernel là</w:t>
      </w:r>
      <w:r w:rsidR="0052007F">
        <w:t xml:space="preserve"> ma trận 5x5.</w:t>
      </w:r>
    </w:p>
    <w:p w:rsidR="0062407E" w:rsidRPr="00950E0B" w:rsidRDefault="0062407E" w:rsidP="00950E0B">
      <w:pPr>
        <w:pStyle w:val="Nidungvnbn"/>
      </w:pPr>
    </w:p>
    <w:p w:rsidR="00F93C54" w:rsidRDefault="00F93C54" w:rsidP="00F93C54">
      <w:pPr>
        <w:pStyle w:val="Tiumccp1"/>
      </w:pPr>
      <w:bookmarkStart w:id="17" w:name="_Toc59179598"/>
      <w:r>
        <w:t xml:space="preserve">2.2 </w:t>
      </w:r>
      <w:r w:rsidR="00DD414A">
        <w:t>L</w:t>
      </w:r>
      <w:r>
        <w:t>ấy ngưỡng cục bộ</w:t>
      </w:r>
      <w:r w:rsidR="00DD414A">
        <w:t xml:space="preserve"> và tìm các thành phần liên thông</w:t>
      </w:r>
      <w:bookmarkEnd w:id="17"/>
    </w:p>
    <w:p w:rsidR="005E29C6" w:rsidRDefault="005E29C6" w:rsidP="005E29C6">
      <w:pPr>
        <w:pStyle w:val="Nidungvnbn"/>
      </w:pPr>
      <w:r>
        <w:t>Sau khi đã giảm nhiễu được ảnh input, em tiến hành lấy ngưỡng cho ảnh đã giãm nhiễu. Nhận xét thấy phần nền</w:t>
      </w:r>
      <w:r w:rsidR="008C7598">
        <w:t xml:space="preserve"> của ảnh có độ sáng</w:t>
      </w:r>
      <w:r>
        <w:t xml:space="preserve"> tối</w:t>
      </w:r>
      <w:r w:rsidR="009D5678">
        <w:t xml:space="preserve"> phân bố</w:t>
      </w:r>
      <w:r>
        <w:t xml:space="preserve"> không đồng đều. Cụ thể là góc trên bên trái của ảnh thì khá mờ, một vài số bị đứt nét, trong khi đó góc dưới bên phải của ảnh là một vùng ảnh bị nhiễu bởi các chấm đen. Ngoài ra độ đậm, nhạt của các con số cũng khác nhau nữa. Từ những phân tích trên, em chọn sử dụng hàm cv2.adaptiveThreshold lấy ngưỡng cục bộ cho ảnh để đạt hiệu quả tốt hơn sơ với việc sử dụng ngưỡng chung cho toàn bộ ảnh.</w:t>
      </w:r>
    </w:p>
    <w:p w:rsidR="000D63B7" w:rsidRDefault="000D63B7" w:rsidP="000D63B7">
      <w:pPr>
        <w:pStyle w:val="Nidungvnbn"/>
      </w:pPr>
      <w:r>
        <w:t>Thuật toán của cv2.adaptiveThreshold là xác định ngưỡng cho một pixel dựa trên một vùng nhỏ xung quanh nó và kết quả nhận được là các ngưỡng khác nhau cho các vùng khác nhau của cùng một hình ảnh.</w:t>
      </w:r>
    </w:p>
    <w:p w:rsidR="000D63B7" w:rsidRDefault="000D63B7" w:rsidP="0088275B">
      <w:pPr>
        <w:pStyle w:val="Nidungvnbn"/>
      </w:pPr>
      <w:r>
        <w:t>Ngoài các tham số cơ bản như đối tượng ảnh cần lấy ngưỡng, giá trị ngưỡng, phương thức cv</w:t>
      </w:r>
      <w:r w:rsidR="0088275B">
        <w:t>2</w:t>
      </w:r>
      <w:r>
        <w:t>.adaptiveThreshold nhận ba tham số đầu vào:</w:t>
      </w:r>
    </w:p>
    <w:p w:rsidR="000D63B7" w:rsidRDefault="0088275B" w:rsidP="008C775F">
      <w:pPr>
        <w:pStyle w:val="Nidungvnbn"/>
      </w:pPr>
      <w:r>
        <w:t>- c</w:t>
      </w:r>
      <w:r w:rsidR="000D63B7">
        <w:t>v</w:t>
      </w:r>
      <w:r>
        <w:t>2</w:t>
      </w:r>
      <w:r w:rsidR="000D63B7">
        <w:t>.ADAPTIVE_THRESH_MEAN_C: Giá trị ngưỡng là giá trị trung bình của</w:t>
      </w:r>
      <w:r w:rsidR="008C775F">
        <w:t xml:space="preserve"> vùng lân cận trừ đi hằng số C. Hoặc </w:t>
      </w:r>
      <w:r w:rsidR="000D63B7">
        <w:t>cv</w:t>
      </w:r>
      <w:r>
        <w:t>2</w:t>
      </w:r>
      <w:r w:rsidR="000D63B7">
        <w:t>.ADAPTIVE_THRESH_GAUSSIAN_C: Giá trị ngưỡng là tổng trọng số gaussian của các giá trị lân cận trừ đi hằng số C.</w:t>
      </w:r>
      <w:r w:rsidR="00060837">
        <w:t xml:space="preserve"> Trong chương trình em sử dụng giá trị ngưỡng này.</w:t>
      </w:r>
    </w:p>
    <w:p w:rsidR="000D63B7" w:rsidRDefault="0088275B" w:rsidP="000D63B7">
      <w:pPr>
        <w:pStyle w:val="Nidungvnbn"/>
      </w:pPr>
      <w:r>
        <w:t xml:space="preserve">- </w:t>
      </w:r>
      <w:r w:rsidR="000D63B7">
        <w:t>BlockSize xác định kích thước của vùng lân cận và C là một hằng số được trừ đi từ tổng trung bình hoặc tổng trọng số của các pixel lân cận.</w:t>
      </w:r>
      <w:r w:rsidR="00060837">
        <w:t xml:space="preserve"> </w:t>
      </w:r>
      <w:r w:rsidR="00A21DCB">
        <w:t>Trong chương trình của mình, em chọn BlockSize là 3.</w:t>
      </w:r>
    </w:p>
    <w:p w:rsidR="008C775F" w:rsidRDefault="008C775F" w:rsidP="000D63B7">
      <w:pPr>
        <w:pStyle w:val="Nidungvnbn"/>
      </w:pPr>
      <w:r>
        <w:t>- Hằng số C được đề cập ở trên</w:t>
      </w:r>
      <w:r w:rsidR="00D2311C">
        <w:t>, trong chương trình của mình em chọn hằng số C bằng 2.</w:t>
      </w:r>
    </w:p>
    <w:p w:rsidR="005E29C6" w:rsidRDefault="005E29C6" w:rsidP="005E29C6">
      <w:pPr>
        <w:pStyle w:val="Nidungvnbn"/>
      </w:pPr>
      <w:r>
        <w:t>Sau khi lấy ngưỡng, em tiến hành tìm các thành phần liên thông</w:t>
      </w:r>
      <w:r w:rsidR="008538DD">
        <w:t>. K</w:t>
      </w:r>
      <w:r w:rsidR="00AF7D4A">
        <w:t>ết quả thu được là hình ảnh bên dưới:</w:t>
      </w:r>
    </w:p>
    <w:p w:rsidR="00AF7D4A" w:rsidRDefault="00AF7D4A" w:rsidP="00AF7D4A">
      <w:pPr>
        <w:pStyle w:val="Nidungvnbn"/>
        <w:jc w:val="center"/>
      </w:pPr>
      <w:r>
        <w:rPr>
          <w:noProof/>
        </w:rPr>
        <w:lastRenderedPageBreak/>
        <w:drawing>
          <wp:inline distT="0" distB="0" distL="0" distR="0">
            <wp:extent cx="3648584" cy="3915321"/>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resh.png"/>
                    <pic:cNvPicPr/>
                  </pic:nvPicPr>
                  <pic:blipFill>
                    <a:blip r:embed="rId15">
                      <a:extLst>
                        <a:ext uri="{28A0092B-C50C-407E-A947-70E740481C1C}">
                          <a14:useLocalDpi xmlns:a14="http://schemas.microsoft.com/office/drawing/2010/main" val="0"/>
                        </a:ext>
                      </a:extLst>
                    </a:blip>
                    <a:stretch>
                      <a:fillRect/>
                    </a:stretch>
                  </pic:blipFill>
                  <pic:spPr>
                    <a:xfrm>
                      <a:off x="0" y="0"/>
                      <a:ext cx="3648584" cy="3915321"/>
                    </a:xfrm>
                    <a:prstGeom prst="rect">
                      <a:avLst/>
                    </a:prstGeom>
                  </pic:spPr>
                </pic:pic>
              </a:graphicData>
            </a:graphic>
          </wp:inline>
        </w:drawing>
      </w:r>
    </w:p>
    <w:p w:rsidR="002C18E4" w:rsidRDefault="002C18E4" w:rsidP="002C18E4">
      <w:pPr>
        <w:pStyle w:val="Caption"/>
      </w:pPr>
      <w:bookmarkStart w:id="18" w:name="_Toc59179611"/>
      <w:r>
        <w:t xml:space="preserve">Hình </w:t>
      </w:r>
      <w:fldSimple w:instr=" SEQ Hình \* ARABIC ">
        <w:r>
          <w:rPr>
            <w:noProof/>
          </w:rPr>
          <w:t>5</w:t>
        </w:r>
      </w:fldSimple>
      <w:r>
        <w:t>. Ảnh sau khi lấy ngưỡng</w:t>
      </w:r>
      <w:bookmarkEnd w:id="18"/>
    </w:p>
    <w:p w:rsidR="00EE78FD" w:rsidRDefault="00577340" w:rsidP="00577340">
      <w:pPr>
        <w:pStyle w:val="Nidungvnbn"/>
      </w:pPr>
      <w:r>
        <w:t>Trước khi lấy ngưỡng và tìm các thành phần liên thông, ảnh chỉ mới được làm giảm nhiễu, khi đó các phần chấm đen vẫn còn ảnh hưởng nhiều đến các con số và các đường kẻ ngang ảnh còn đậm nét. Để cải thiện điều này thì việc lấy ngưỡng ảnh thích hợp là điều rất cần thiết. Ta có thể quan sát so sánh sau để thấy rõ hơn việc trước khi lấy ngưỡng và sau khi lấy ngưỡng thích hợp cho ảnh:</w:t>
      </w:r>
    </w:p>
    <w:p w:rsidR="00577340" w:rsidRDefault="00EE78FD" w:rsidP="00EE78FD">
      <w:pPr>
        <w:pStyle w:val="Caption"/>
      </w:pPr>
      <w:r>
        <w:rPr>
          <w:noProof/>
        </w:rPr>
        <w:lastRenderedPageBreak/>
        <w:drawing>
          <wp:inline distT="0" distB="0" distL="0" distR="0">
            <wp:extent cx="4542616"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foreafterThresholding.png"/>
                    <pic:cNvPicPr/>
                  </pic:nvPicPr>
                  <pic:blipFill>
                    <a:blip r:embed="rId16">
                      <a:extLst>
                        <a:ext uri="{28A0092B-C50C-407E-A947-70E740481C1C}">
                          <a14:useLocalDpi xmlns:a14="http://schemas.microsoft.com/office/drawing/2010/main" val="0"/>
                        </a:ext>
                      </a:extLst>
                    </a:blip>
                    <a:stretch>
                      <a:fillRect/>
                    </a:stretch>
                  </pic:blipFill>
                  <pic:spPr>
                    <a:xfrm>
                      <a:off x="0" y="0"/>
                      <a:ext cx="4549730" cy="2442219"/>
                    </a:xfrm>
                    <a:prstGeom prst="rect">
                      <a:avLst/>
                    </a:prstGeom>
                  </pic:spPr>
                </pic:pic>
              </a:graphicData>
            </a:graphic>
          </wp:inline>
        </w:drawing>
      </w:r>
      <w:r w:rsidR="00577340">
        <w:t xml:space="preserve"> </w:t>
      </w:r>
    </w:p>
    <w:p w:rsidR="00102E9F" w:rsidRDefault="002C18E4" w:rsidP="002C18E4">
      <w:pPr>
        <w:pStyle w:val="Caption"/>
      </w:pPr>
      <w:bookmarkStart w:id="19" w:name="_Toc59179612"/>
      <w:r>
        <w:t xml:space="preserve">Hình </w:t>
      </w:r>
      <w:fldSimple w:instr=" SEQ Hình \* ARABIC ">
        <w:r>
          <w:rPr>
            <w:noProof/>
          </w:rPr>
          <w:t>6</w:t>
        </w:r>
      </w:fldSimple>
      <w:r>
        <w:t>. Trước và sau khi lấy ngưỡng cho ảnh</w:t>
      </w:r>
      <w:bookmarkEnd w:id="19"/>
    </w:p>
    <w:p w:rsidR="0053264E" w:rsidRDefault="0093095D" w:rsidP="0093095D">
      <w:pPr>
        <w:pStyle w:val="Tiumccp1"/>
      </w:pPr>
      <w:bookmarkStart w:id="20" w:name="_Toc59179599"/>
      <w:r>
        <w:t>2.3 Xử lý hình thái</w:t>
      </w:r>
      <w:bookmarkEnd w:id="20"/>
    </w:p>
    <w:p w:rsidR="0093095D" w:rsidRDefault="0036047C" w:rsidP="0093095D">
      <w:pPr>
        <w:pStyle w:val="Nidungvnbn"/>
      </w:pPr>
      <w:r>
        <w:t>Để vẽ được các</w:t>
      </w:r>
      <w:r w:rsidR="0093095D">
        <w:t xml:space="preserve"> hình hộp bao quanh các con số được chuẩn xác nhất, giai đoạn xử lý hình thái góp phần rất quan trọng.</w:t>
      </w:r>
    </w:p>
    <w:p w:rsidR="0093095D" w:rsidRDefault="0093095D" w:rsidP="0093095D">
      <w:pPr>
        <w:pStyle w:val="Nidungvnbn"/>
      </w:pPr>
      <w:r>
        <w:t xml:space="preserve">Trước khi tiến hành xử lý hình thái cho ảnh, ta cần chuẩn bị một ảnh nhị phân bằng cách sử dụng hàm cv2.bitwise_not() và truyền vào ảnh ta đã lấy ngưỡng. Cùng với đó là một ma trận kernel 3x3 được khởi tạo bằng hàm </w:t>
      </w:r>
      <w:r w:rsidRPr="0093095D">
        <w:t>cv2.getStructuringElement(</w:t>
      </w:r>
      <w:r>
        <w:t xml:space="preserve">) và tham số đặc biệt là </w:t>
      </w:r>
      <w:r w:rsidRPr="0093095D">
        <w:t>cv2.MORPH_CROSS</w:t>
      </w:r>
      <w:r>
        <w:t>. Ma trận kernel có dạng như sau:</w:t>
      </w:r>
    </w:p>
    <w:p w:rsidR="002C18E4" w:rsidRDefault="0093095D" w:rsidP="002C18E4">
      <w:pPr>
        <w:pStyle w:val="Caption"/>
        <w:keepNext/>
      </w:pPr>
      <w:r>
        <w:rPr>
          <w:noProof/>
        </w:rPr>
        <w:drawing>
          <wp:inline distT="0" distB="0" distL="0" distR="0" wp14:anchorId="271B9A71" wp14:editId="6900A5C2">
            <wp:extent cx="3724795" cy="113363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rnel.png"/>
                    <pic:cNvPicPr/>
                  </pic:nvPicPr>
                  <pic:blipFill>
                    <a:blip r:embed="rId17">
                      <a:extLst>
                        <a:ext uri="{28A0092B-C50C-407E-A947-70E740481C1C}">
                          <a14:useLocalDpi xmlns:a14="http://schemas.microsoft.com/office/drawing/2010/main" val="0"/>
                        </a:ext>
                      </a:extLst>
                    </a:blip>
                    <a:stretch>
                      <a:fillRect/>
                    </a:stretch>
                  </pic:blipFill>
                  <pic:spPr>
                    <a:xfrm>
                      <a:off x="0" y="0"/>
                      <a:ext cx="3724795" cy="1133633"/>
                    </a:xfrm>
                    <a:prstGeom prst="rect">
                      <a:avLst/>
                    </a:prstGeom>
                  </pic:spPr>
                </pic:pic>
              </a:graphicData>
            </a:graphic>
          </wp:inline>
        </w:drawing>
      </w:r>
    </w:p>
    <w:p w:rsidR="0093095D" w:rsidRDefault="002C18E4" w:rsidP="002C18E4">
      <w:pPr>
        <w:pStyle w:val="Caption"/>
      </w:pPr>
      <w:bookmarkStart w:id="21" w:name="_Toc59179613"/>
      <w:r>
        <w:t xml:space="preserve">Hình </w:t>
      </w:r>
      <w:fldSimple w:instr=" SEQ Hình \* ARABIC ">
        <w:r>
          <w:rPr>
            <w:noProof/>
          </w:rPr>
          <w:t>7</w:t>
        </w:r>
      </w:fldSimple>
      <w:r>
        <w:t>. Ma trận kernel</w:t>
      </w:r>
      <w:bookmarkEnd w:id="21"/>
    </w:p>
    <w:p w:rsidR="0093095D" w:rsidRDefault="0093095D" w:rsidP="0093095D">
      <w:pPr>
        <w:pStyle w:val="Nidungvnbn"/>
      </w:pPr>
      <w:r>
        <w:t>Trên đây là ví dụ cho ma trận kernel 5x5, nhưng nhận thấy ma trận kernel 3x3 cho kết quả tốt hơn đối với ảnh input của đề bài nên em đã sử dụng ma trận kernel 3x3 để sử dụng cho việc xử lý hình thái.</w:t>
      </w:r>
    </w:p>
    <w:p w:rsidR="00514937" w:rsidRDefault="00514937" w:rsidP="0093095D">
      <w:pPr>
        <w:pStyle w:val="Nidungvnbn"/>
      </w:pPr>
      <w:r>
        <w:lastRenderedPageBreak/>
        <w:t xml:space="preserve">Em nhận xét thấy ảnh đầu vào có các chấm đen xung quanh các con số, do đó em sử dụng phương pháp xử lý hình thái Openning bằng cách sử dụng hàm </w:t>
      </w:r>
      <w:r w:rsidRPr="00514937">
        <w:t>cv2.morphologyEx</w:t>
      </w:r>
      <w:r>
        <w:t>() truyền vào các tham số là ảnh nhị phân, phương thức cv2.MORPH_OPEN, và ma trận kernel đã chuẩn bị ở trên.</w:t>
      </w:r>
      <w:r w:rsidR="00476A52">
        <w:t xml:space="preserve"> Kết quả thu được như sau:</w:t>
      </w:r>
    </w:p>
    <w:p w:rsidR="005D7203" w:rsidRDefault="005D7203" w:rsidP="0093095D">
      <w:pPr>
        <w:pStyle w:val="Nidungvnbn"/>
      </w:pPr>
    </w:p>
    <w:p w:rsidR="002C18E4" w:rsidRDefault="005D7203" w:rsidP="002C18E4">
      <w:pPr>
        <w:pStyle w:val="Nidungvnbn"/>
        <w:keepNext/>
        <w:jc w:val="center"/>
      </w:pPr>
      <w:r>
        <w:rPr>
          <w:noProof/>
        </w:rPr>
        <w:drawing>
          <wp:inline distT="0" distB="0" distL="0" distR="0" wp14:anchorId="05C11FF4" wp14:editId="5CF398F3">
            <wp:extent cx="3667637" cy="391532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enning.png"/>
                    <pic:cNvPicPr/>
                  </pic:nvPicPr>
                  <pic:blipFill>
                    <a:blip r:embed="rId18">
                      <a:extLst>
                        <a:ext uri="{28A0092B-C50C-407E-A947-70E740481C1C}">
                          <a14:useLocalDpi xmlns:a14="http://schemas.microsoft.com/office/drawing/2010/main" val="0"/>
                        </a:ext>
                      </a:extLst>
                    </a:blip>
                    <a:stretch>
                      <a:fillRect/>
                    </a:stretch>
                  </pic:blipFill>
                  <pic:spPr>
                    <a:xfrm>
                      <a:off x="0" y="0"/>
                      <a:ext cx="3667637" cy="3915321"/>
                    </a:xfrm>
                    <a:prstGeom prst="rect">
                      <a:avLst/>
                    </a:prstGeom>
                  </pic:spPr>
                </pic:pic>
              </a:graphicData>
            </a:graphic>
          </wp:inline>
        </w:drawing>
      </w:r>
    </w:p>
    <w:p w:rsidR="00476A52" w:rsidRDefault="002C18E4" w:rsidP="002C18E4">
      <w:pPr>
        <w:pStyle w:val="Caption"/>
      </w:pPr>
      <w:bookmarkStart w:id="22" w:name="_Toc59179614"/>
      <w:r>
        <w:t xml:space="preserve">Hình </w:t>
      </w:r>
      <w:fldSimple w:instr=" SEQ Hình \* ARABIC ">
        <w:r>
          <w:rPr>
            <w:noProof/>
          </w:rPr>
          <w:t>8</w:t>
        </w:r>
      </w:fldSimple>
      <w:r>
        <w:t>.</w:t>
      </w:r>
      <w:r w:rsidRPr="002C18E4">
        <w:t xml:space="preserve"> </w:t>
      </w:r>
      <w:r>
        <w:t>Kết quả của phép Morphology Opening</w:t>
      </w:r>
      <w:bookmarkEnd w:id="22"/>
    </w:p>
    <w:p w:rsidR="00E45451" w:rsidRDefault="00E45451" w:rsidP="005D7203">
      <w:pPr>
        <w:pStyle w:val="Nidungvnbn"/>
      </w:pPr>
      <w:r>
        <w:t xml:space="preserve">Sau bước xử lý hình thái này, các chấm đen gần với các con số đã được giảm bớt, còn lại các chấm đen xa các con số hơn vẫn chưa xử lý được. Cùng với đó các đường kẻ ngang đậm nét ban đầu cũng đã được làm nhỏ lại và đứt khúc hơn. </w:t>
      </w:r>
    </w:p>
    <w:p w:rsidR="005D7203" w:rsidRDefault="00E45451" w:rsidP="005D7203">
      <w:pPr>
        <w:pStyle w:val="Nidungvnbn"/>
      </w:pPr>
      <w:r>
        <w:t xml:space="preserve">Đến đây em nhận thấy các con số vẫn còn các chấm đen chồng lên nó, từ đó em sử dụng phương pháp xử lý hình thái Closing bằng cách gọi hàm </w:t>
      </w:r>
      <w:r w:rsidRPr="00E45451">
        <w:t>cv2.morphologyEx</w:t>
      </w:r>
      <w:r>
        <w:t xml:space="preserve">() truyền vào hai tham số ảnh và kernel như ở trên, chỉ khác là gọi phương thức </w:t>
      </w:r>
      <w:r w:rsidRPr="00E45451">
        <w:lastRenderedPageBreak/>
        <w:t>cv2.MORPH_CLOSE</w:t>
      </w:r>
      <w:r>
        <w:t xml:space="preserve"> thay vì phương thức </w:t>
      </w:r>
      <w:r w:rsidRPr="00E45451">
        <w:t>cv2.MORPH_OPEN</w:t>
      </w:r>
      <w:r>
        <w:t xml:space="preserve"> như ở trên. Kết quả thu được như sau:</w:t>
      </w:r>
    </w:p>
    <w:p w:rsidR="002C18E4" w:rsidRDefault="005A081A" w:rsidP="002C18E4">
      <w:pPr>
        <w:pStyle w:val="Nidungvnbn"/>
        <w:keepNext/>
        <w:jc w:val="center"/>
      </w:pPr>
      <w:r>
        <w:rPr>
          <w:noProof/>
        </w:rPr>
        <w:drawing>
          <wp:inline distT="0" distB="0" distL="0" distR="0" wp14:anchorId="73C2398A" wp14:editId="7D265A1E">
            <wp:extent cx="3648584" cy="390579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osing.png"/>
                    <pic:cNvPicPr/>
                  </pic:nvPicPr>
                  <pic:blipFill>
                    <a:blip r:embed="rId19">
                      <a:extLst>
                        <a:ext uri="{28A0092B-C50C-407E-A947-70E740481C1C}">
                          <a14:useLocalDpi xmlns:a14="http://schemas.microsoft.com/office/drawing/2010/main" val="0"/>
                        </a:ext>
                      </a:extLst>
                    </a:blip>
                    <a:stretch>
                      <a:fillRect/>
                    </a:stretch>
                  </pic:blipFill>
                  <pic:spPr>
                    <a:xfrm>
                      <a:off x="0" y="0"/>
                      <a:ext cx="3648584" cy="3905795"/>
                    </a:xfrm>
                    <a:prstGeom prst="rect">
                      <a:avLst/>
                    </a:prstGeom>
                  </pic:spPr>
                </pic:pic>
              </a:graphicData>
            </a:graphic>
          </wp:inline>
        </w:drawing>
      </w:r>
    </w:p>
    <w:p w:rsidR="00E45451" w:rsidRDefault="002C18E4" w:rsidP="002C18E4">
      <w:pPr>
        <w:pStyle w:val="Caption"/>
      </w:pPr>
      <w:bookmarkStart w:id="23" w:name="_Toc59179615"/>
      <w:r>
        <w:t xml:space="preserve">Hình </w:t>
      </w:r>
      <w:fldSimple w:instr=" SEQ Hình \* ARABIC ">
        <w:r>
          <w:rPr>
            <w:noProof/>
          </w:rPr>
          <w:t>9</w:t>
        </w:r>
      </w:fldSimple>
      <w:r>
        <w:t>. Kết quả của phép Morphology closing</w:t>
      </w:r>
      <w:bookmarkEnd w:id="23"/>
    </w:p>
    <w:p w:rsidR="00A21428" w:rsidRDefault="00A21428" w:rsidP="00A21428"/>
    <w:p w:rsidR="00A21428" w:rsidRDefault="00FB0BB9" w:rsidP="00FB0BB9">
      <w:pPr>
        <w:pStyle w:val="Tiumccp1"/>
      </w:pPr>
      <w:bookmarkStart w:id="24" w:name="_Toc59179600"/>
      <w:r>
        <w:t>2.4 Phát hiện cạnh</w:t>
      </w:r>
      <w:bookmarkEnd w:id="24"/>
    </w:p>
    <w:p w:rsidR="00FB0BB9" w:rsidRPr="00FB0BB9" w:rsidRDefault="00FB0BB9" w:rsidP="00FB0BB9">
      <w:pPr>
        <w:pStyle w:val="Nidungvnbn"/>
      </w:pPr>
      <w:r>
        <w:t>Sau khi tiến hành xử lý hình thái cho ảnh, em tiến hành thuật toán tìm các đường bao quanh đối tượng phục vụ cho việc vẽ các hình hộp chữ nhật bao xung quanh các con số.</w:t>
      </w:r>
      <w:r w:rsidR="00487720">
        <w:t xml:space="preserve"> Cụ thể em sử dụng hàm Canny được xây dựng sẵn trong openCV</w:t>
      </w:r>
      <w:r w:rsidR="0022165C">
        <w:t xml:space="preserve"> để thực hiện giai đoạn này.</w:t>
      </w:r>
    </w:p>
    <w:p w:rsidR="003E6C98" w:rsidRDefault="008E259A" w:rsidP="004D02B7">
      <w:pPr>
        <w:pStyle w:val="Nidungvnbn"/>
      </w:pPr>
      <w:r>
        <w:t>Tham</w:t>
      </w:r>
      <w:r w:rsidRPr="008E259A">
        <w:t xml:space="preserve"> số</w:t>
      </w:r>
      <w:r>
        <w:t xml:space="preserve"> </w:t>
      </w:r>
      <w:r w:rsidRPr="008E259A">
        <w:t xml:space="preserve">đầu tiên là hình ảnh đầu vào </w:t>
      </w:r>
      <w:r>
        <w:t>mà ta cần xử lý, ở đây là ảnh sau khi đã thực hiện các giai đoạn tiền xử lý, lấy ngưỡng và xử lý hình thái</w:t>
      </w:r>
      <w:r w:rsidRPr="008E259A">
        <w:t>.</w:t>
      </w:r>
      <w:r w:rsidR="003E6C98">
        <w:t xml:space="preserve"> Vì đây là ảnh nhị phâ</w:t>
      </w:r>
      <w:r w:rsidR="00D7020D">
        <w:t>n đã được xử lý từ trước,</w:t>
      </w:r>
      <w:r w:rsidR="003E6C98">
        <w:t xml:space="preserve"> các đối tượng</w:t>
      </w:r>
      <w:r w:rsidR="00D7020D">
        <w:t xml:space="preserve"> cần phát hiện cạnh là</w:t>
      </w:r>
      <w:r w:rsidR="003E6C98">
        <w:t xml:space="preserve"> số là màu trắng, còn ảnh nền</w:t>
      </w:r>
      <w:r w:rsidR="00D7020D">
        <w:t xml:space="preserve"> là màu đen</w:t>
      </w:r>
      <w:r w:rsidR="003E6C98">
        <w:t>.</w:t>
      </w:r>
      <w:r w:rsidR="009E7DC7">
        <w:t xml:space="preserve"> </w:t>
      </w:r>
      <w:r w:rsidR="00D7020D">
        <w:t xml:space="preserve">Tuy nhiên hàm Canny </w:t>
      </w:r>
      <w:r w:rsidR="002A5B5F">
        <w:t xml:space="preserve">mà em dùng </w:t>
      </w:r>
      <w:r w:rsidR="00D7020D">
        <w:t xml:space="preserve">lại thực hiện việc phát hiện cạnh đối với </w:t>
      </w:r>
      <w:r w:rsidR="00D7020D">
        <w:lastRenderedPageBreak/>
        <w:t>các đối tượng màu đen và nền ảnh trắng. Do đó t</w:t>
      </w:r>
      <w:r w:rsidR="003E6C98">
        <w:t>rước khi truyền ảnh n</w:t>
      </w:r>
      <w:r w:rsidR="00D7020D">
        <w:t>ày vào, ta cần đảm bảo các con số có màu đen và nền ảnh là màu trắng</w:t>
      </w:r>
      <w:r w:rsidR="002A5B5F">
        <w:t xml:space="preserve"> bằng cách sử dụng hàm cv2.bitwise_not một lần nữa để chuyển đổi màu trắng – đen cho hình ảnh.</w:t>
      </w:r>
    </w:p>
    <w:p w:rsidR="00225B31" w:rsidRDefault="008E259A" w:rsidP="004B3B99">
      <w:pPr>
        <w:pStyle w:val="Nidungvnbn"/>
      </w:pPr>
      <w:r w:rsidRPr="008E259A">
        <w:t xml:space="preserve"> Đối số thứ </w:t>
      </w:r>
      <w:r>
        <w:t>hai và thứ ba lần lượt là threshold1 và threshold2</w:t>
      </w:r>
      <w:r w:rsidR="003E6C98">
        <w:t>, đây là hai ngưỡng cần thiết phát hiện các cạnh bao xung quanh một đối tượng trên ảnh</w:t>
      </w:r>
      <w:r>
        <w:t>.</w:t>
      </w:r>
      <w:r w:rsidRPr="008E259A">
        <w:t xml:space="preserve"> Đối số </w:t>
      </w:r>
      <w:r w:rsidR="00E91C0E">
        <w:t xml:space="preserve">tiếp theo </w:t>
      </w:r>
      <w:r w:rsidRPr="008E259A">
        <w:t xml:space="preserve">là </w:t>
      </w:r>
      <w:r w:rsidR="00E91C0E">
        <w:t>apertureS</w:t>
      </w:r>
      <w:r w:rsidRPr="008E259A">
        <w:t>ize. Nó là kích thước của nhân Sobel</w:t>
      </w:r>
      <w:r w:rsidR="00642C1C">
        <w:t>,</w:t>
      </w:r>
      <w:r w:rsidRPr="008E259A">
        <w:t xml:space="preserve"> được sử dụng để tìm độ dốc</w:t>
      </w:r>
      <w:r w:rsidR="001C07B5">
        <w:t xml:space="preserve"> (sự thay đổi các pixel)</w:t>
      </w:r>
      <w:r w:rsidR="00642C1C">
        <w:t xml:space="preserve"> hình ảnh. Theo mặc định thì apertureSize bằng</w:t>
      </w:r>
      <w:r w:rsidRPr="008E259A">
        <w:t xml:space="preserve"> 3</w:t>
      </w:r>
      <w:r w:rsidR="00642C1C">
        <w:t xml:space="preserve"> và em cũng không thay đổi con số này trong khi sử dụng hàm Canny</w:t>
      </w:r>
      <w:r w:rsidRPr="008E259A">
        <w:t xml:space="preserve">. </w:t>
      </w:r>
    </w:p>
    <w:p w:rsidR="00225B31" w:rsidRDefault="008E259A" w:rsidP="00225B31">
      <w:pPr>
        <w:pStyle w:val="Nidungvnbn"/>
      </w:pPr>
      <w:r w:rsidRPr="008E259A">
        <w:t>Đối số cuối cùng là L2gradient</w:t>
      </w:r>
      <w:r w:rsidR="004B3B99">
        <w:t>, nó dùng để</w:t>
      </w:r>
      <w:r w:rsidRPr="008E259A">
        <w:t xml:space="preserve"> chỉ định phương trình tìm độ lớn gradient. </w:t>
      </w:r>
      <w:r w:rsidR="004B3B99">
        <w:t xml:space="preserve">Theo mặc định thì </w:t>
      </w:r>
      <w:r w:rsidR="004B3B99" w:rsidRPr="008E259A">
        <w:t>L2gradient</w:t>
      </w:r>
      <w:r w:rsidR="004B3B99">
        <w:t xml:space="preserve"> là F</w:t>
      </w:r>
      <w:r w:rsidR="00225B31">
        <w:t>als</w:t>
      </w:r>
      <w:r w:rsidR="004B3B99">
        <w:t>e</w:t>
      </w:r>
      <w:r w:rsidR="00225B31">
        <w:t>, khi đó phương trình mà nó chỉ định</w:t>
      </w:r>
      <w:r w:rsidR="00D8767C">
        <w:t xml:space="preserve"> là phương trình</w:t>
      </w:r>
      <w:r w:rsidR="00225B31">
        <w:t>:</w:t>
      </w:r>
    </w:p>
    <w:p w:rsidR="0053264E" w:rsidRDefault="004B3B99" w:rsidP="00225B31">
      <w:pPr>
        <w:pStyle w:val="Nidungvnbn"/>
      </w:pPr>
      <w:r>
        <w:t xml:space="preserve"> </w:t>
      </w:r>
      <w:r w:rsidR="008E259A" w:rsidRPr="008E259A">
        <w:t>Edge_</w:t>
      </w:r>
      <w:r w:rsidR="00225B31">
        <w:t>Gradient (G) = | Gx | + | Gy |</w:t>
      </w:r>
    </w:p>
    <w:p w:rsidR="00D8767C" w:rsidRDefault="00D8767C" w:rsidP="00C71269">
      <w:pPr>
        <w:pStyle w:val="Nidungvnbn"/>
      </w:pPr>
      <w:r>
        <w:t xml:space="preserve">Tuy nhiên theo kết quả nghiên cứu của em, nếu ta gán </w:t>
      </w:r>
      <w:r w:rsidRPr="008E259A">
        <w:t>L2gradient</w:t>
      </w:r>
      <w:r>
        <w:t xml:space="preserve"> là True thì độ chính xác sẽ tốt hơn</w:t>
      </w:r>
      <w:r w:rsidR="00120216">
        <w:t xml:space="preserve"> do đó đối với chương trình của mình thì em gán </w:t>
      </w:r>
      <w:r w:rsidR="00120216" w:rsidRPr="008E259A">
        <w:t>L2gradient</w:t>
      </w:r>
      <w:r w:rsidR="00120216">
        <w:t xml:space="preserve"> là True. K</w:t>
      </w:r>
      <w:r>
        <w:t>hi đó phương trình mà nó chỉ định sẽ là:</w:t>
      </w:r>
    </w:p>
    <w:p w:rsidR="0053264E" w:rsidRDefault="00D8767C" w:rsidP="00D8767C">
      <w:pPr>
        <w:pStyle w:val="Nidungvnbn"/>
      </w:pPr>
      <w:r w:rsidRPr="008E259A">
        <w:t>Edge_</w:t>
      </w:r>
      <w:r>
        <w:t xml:space="preserve">Gradient (G) =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w:p>
    <w:p w:rsidR="0053264E" w:rsidRDefault="00D8767C" w:rsidP="002A0182">
      <w:pPr>
        <w:pStyle w:val="Nidungvnbn"/>
      </w:pPr>
      <w:r>
        <w:t>Angle(</w:t>
      </w:r>
      <w:r w:rsidR="002A0182">
        <w:t>Ө</w:t>
      </w:r>
      <w:r>
        <w:t xml:space="preserve">) = </w:t>
      </w:r>
      <m:oMath>
        <m:sSup>
          <m:sSupPr>
            <m:ctrlPr>
              <w:rPr>
                <w:rFonts w:ascii="Cambria Math" w:hAnsi="Cambria Math"/>
                <w:i/>
              </w:rPr>
            </m:ctrlPr>
          </m:sSupPr>
          <m:e>
            <m:r>
              <w:rPr>
                <w:rFonts w:ascii="Cambria Math" w:hAnsi="Cambria Math"/>
              </w:rPr>
              <m:t>tan</m:t>
            </m:r>
          </m:e>
          <m:sup>
            <m:r>
              <w:rPr>
                <w:rFonts w:ascii="Cambria Math" w:hAnsi="Cambria Math"/>
              </w:rPr>
              <m:t>-1</m:t>
            </m:r>
          </m:sup>
        </m:sSup>
      </m:oMath>
      <w:r>
        <w:t>(</w:t>
      </w:r>
      <m:oMath>
        <m:sSubSup>
          <m:sSubSupPr>
            <m:ctrlPr>
              <w:rPr>
                <w:rFonts w:ascii="Cambria Math" w:hAnsi="Cambria Math"/>
                <w:i/>
              </w:rPr>
            </m:ctrlPr>
          </m:sSubSupPr>
          <m:e>
            <m:r>
              <w:rPr>
                <w:rFonts w:ascii="Cambria Math" w:hAnsi="Cambria Math"/>
              </w:rPr>
              <m:t xml:space="preserve"> </m:t>
            </m:r>
          </m:e>
          <m:sub>
            <m:sSub>
              <m:sSubPr>
                <m:ctrlPr>
                  <w:rPr>
                    <w:rFonts w:ascii="Cambria Math" w:hAnsi="Cambria Math"/>
                    <w:i/>
                  </w:rPr>
                </m:ctrlPr>
              </m:sSubPr>
              <m:e>
                <m:r>
                  <w:rPr>
                    <w:rFonts w:ascii="Cambria Math" w:hAnsi="Cambria Math"/>
                  </w:rPr>
                  <m:t>G</m:t>
                </m:r>
              </m:e>
              <m:sub>
                <m:r>
                  <w:rPr>
                    <w:rFonts w:ascii="Cambria Math" w:hAnsi="Cambria Math"/>
                  </w:rPr>
                  <m:t>x</m:t>
                </m:r>
              </m:sub>
            </m:sSub>
          </m:sub>
          <m:sup>
            <m:sSub>
              <m:sSubPr>
                <m:ctrlPr>
                  <w:rPr>
                    <w:rFonts w:ascii="Cambria Math" w:hAnsi="Cambria Math"/>
                    <w:i/>
                  </w:rPr>
                </m:ctrlPr>
              </m:sSubPr>
              <m:e>
                <m:r>
                  <w:rPr>
                    <w:rFonts w:ascii="Cambria Math" w:hAnsi="Cambria Math"/>
                  </w:rPr>
                  <m:t>G</m:t>
                </m:r>
              </m:e>
              <m:sub>
                <m:r>
                  <w:rPr>
                    <w:rFonts w:ascii="Cambria Math" w:hAnsi="Cambria Math"/>
                  </w:rPr>
                  <m:t>y</m:t>
                </m:r>
              </m:sub>
            </m:sSub>
          </m:sup>
        </m:sSubSup>
      </m:oMath>
      <w:r w:rsidR="002A0182">
        <w:t>)</w:t>
      </w:r>
    </w:p>
    <w:p w:rsidR="0053264E" w:rsidRDefault="00E342B9" w:rsidP="00E342B9">
      <w:pPr>
        <w:pStyle w:val="Nidungvnbn"/>
      </w:pPr>
      <w:r>
        <w:t>Sau khi sử dụng phương pháp Canny, đây là kết quả thu được:</w:t>
      </w:r>
    </w:p>
    <w:p w:rsidR="002C18E4" w:rsidRDefault="00E342B9" w:rsidP="002C18E4">
      <w:pPr>
        <w:pStyle w:val="Caption"/>
        <w:keepNext/>
      </w:pPr>
      <w:r>
        <w:rPr>
          <w:noProof/>
        </w:rPr>
        <w:lastRenderedPageBreak/>
        <w:drawing>
          <wp:inline distT="0" distB="0" distL="0" distR="0" wp14:anchorId="3A419FEB" wp14:editId="02A0C96D">
            <wp:extent cx="3610479" cy="389626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nyEdged.png"/>
                    <pic:cNvPicPr/>
                  </pic:nvPicPr>
                  <pic:blipFill>
                    <a:blip r:embed="rId20">
                      <a:extLst>
                        <a:ext uri="{28A0092B-C50C-407E-A947-70E740481C1C}">
                          <a14:useLocalDpi xmlns:a14="http://schemas.microsoft.com/office/drawing/2010/main" val="0"/>
                        </a:ext>
                      </a:extLst>
                    </a:blip>
                    <a:stretch>
                      <a:fillRect/>
                    </a:stretch>
                  </pic:blipFill>
                  <pic:spPr>
                    <a:xfrm>
                      <a:off x="0" y="0"/>
                      <a:ext cx="3610479" cy="3896269"/>
                    </a:xfrm>
                    <a:prstGeom prst="rect">
                      <a:avLst/>
                    </a:prstGeom>
                  </pic:spPr>
                </pic:pic>
              </a:graphicData>
            </a:graphic>
          </wp:inline>
        </w:drawing>
      </w:r>
    </w:p>
    <w:p w:rsidR="0053264E" w:rsidRDefault="002C18E4" w:rsidP="002C18E4">
      <w:pPr>
        <w:pStyle w:val="Caption"/>
      </w:pPr>
      <w:bookmarkStart w:id="25" w:name="_Toc59179616"/>
      <w:r>
        <w:t xml:space="preserve">Hình </w:t>
      </w:r>
      <w:fldSimple w:instr=" SEQ Hình \* ARABIC ">
        <w:r>
          <w:rPr>
            <w:noProof/>
          </w:rPr>
          <w:t>10</w:t>
        </w:r>
      </w:fldSimple>
      <w:r>
        <w:t>. Kết quả của Canny edged detection</w:t>
      </w:r>
      <w:bookmarkEnd w:id="25"/>
    </w:p>
    <w:p w:rsidR="003D41E7" w:rsidRDefault="00D6252D" w:rsidP="003D41E7">
      <w:pPr>
        <w:pStyle w:val="Tiumccp1"/>
      </w:pPr>
      <w:bookmarkStart w:id="26" w:name="_Toc59179601"/>
      <w:r>
        <w:t>2.5</w:t>
      </w:r>
      <w:r w:rsidR="00616EAB">
        <w:t xml:space="preserve"> Vẽ hộp bao quanh các con số</w:t>
      </w:r>
      <w:bookmarkEnd w:id="26"/>
    </w:p>
    <w:p w:rsidR="007B1BA2" w:rsidRDefault="00D6252D" w:rsidP="00D6252D">
      <w:pPr>
        <w:pStyle w:val="Nidungvnbn"/>
      </w:pPr>
      <w:r>
        <w:t>Sau khi phát hiện được các cạnh của các con số, em tiến hành vẽ các hộp chữ nhật bao quanh nó dựa trên cạnh được phát hiện trước đó.</w:t>
      </w:r>
    </w:p>
    <w:p w:rsidR="007B1BA2" w:rsidRDefault="007B1BA2" w:rsidP="007B1BA2">
      <w:pPr>
        <w:pStyle w:val="Nidungvnbn"/>
      </w:pPr>
      <w:r>
        <w:t>Đầu tiên đễ vẽ các hộp chữ nhật, ta cần biết được các contour của các đối tượng. Contour có thể hiểu là</w:t>
      </w:r>
      <w:r w:rsidR="008A4396">
        <w:t xml:space="preserve"> </w:t>
      </w:r>
      <w:r>
        <w:t xml:space="preserve">tập hợp các điểm liên </w:t>
      </w:r>
      <w:r w:rsidRPr="00933165">
        <w:t xml:space="preserve">tục tạo thành một đường cong </w:t>
      </w:r>
      <w:r>
        <w:t>(boundary)</w:t>
      </w:r>
      <w:r w:rsidRPr="00933165">
        <w:t xml:space="preserve"> và không có khoảng hở trong đường cong đó</w:t>
      </w:r>
      <w:r>
        <w:t>.</w:t>
      </w:r>
    </w:p>
    <w:p w:rsidR="00D6252D" w:rsidRDefault="00933165" w:rsidP="00C10A97">
      <w:pPr>
        <w:pStyle w:val="Nidungvnbn"/>
      </w:pPr>
      <w:r>
        <w:t>Trong openCV có hỗ trợ chúng ta hàm để tì</w:t>
      </w:r>
      <w:r w:rsidR="007B1BA2">
        <w:t xml:space="preserve">m contour </w:t>
      </w:r>
      <w:r>
        <w:t>là hàm findContour</w:t>
      </w:r>
      <w:r w:rsidR="007B1BA2">
        <w:t>s. Hàm này trả về hai đối tượng là contours - d</w:t>
      </w:r>
      <w:r w:rsidR="007B1BA2" w:rsidRPr="007B1BA2">
        <w:t>anh sách các cont</w:t>
      </w:r>
      <w:r w:rsidR="007B1BA2">
        <w:t>our có trong bức ảnh nhị phân, m</w:t>
      </w:r>
      <w:r w:rsidR="007B1BA2" w:rsidRPr="007B1BA2">
        <w:t>ỗi một contour được lưu trữ dưới dạng vector các điểm</w:t>
      </w:r>
      <w:r w:rsidR="007B1BA2">
        <w:t xml:space="preserve"> và hierarchy - d</w:t>
      </w:r>
      <w:r w:rsidR="007B1BA2" w:rsidRPr="007B1BA2">
        <w:t>anh sách các vector, chứa mối quan hệ giữa các contour.</w:t>
      </w:r>
      <w:r w:rsidR="008659A3">
        <w:t xml:space="preserve"> Tham số đầu vào của hàm là ảnh nhị phân, typeofContour và methodofContour. Tham số đầu tiên em sử dụng là ảnh nhị phân edged, tức ảnh sau khi trải qua các giai đoạn tiền xử lý, lấy ngưỡng, xử lý hình thái, phát </w:t>
      </w:r>
      <w:r w:rsidR="008659A3">
        <w:lastRenderedPageBreak/>
        <w:t xml:space="preserve">hiện cạnh như đã trình bày ở trên. Hai đối số tiếp theo tương ứng là cv2.RETR_LIST và </w:t>
      </w:r>
      <w:r w:rsidR="008659A3" w:rsidRPr="008659A3">
        <w:t>cv2.CHAIN_APPROX_SIMPLE</w:t>
      </w:r>
      <w:r w:rsidR="008659A3">
        <w:t xml:space="preserve">. </w:t>
      </w:r>
      <w:r w:rsidR="00C10A97">
        <w:t xml:space="preserve">Trong đó, </w:t>
      </w:r>
      <w:r w:rsidR="00C10A97">
        <w:t>cv2.RETR_LIST</w:t>
      </w:r>
      <w:r w:rsidR="00C10A97">
        <w:t xml:space="preserve"> là chế độ truy xuất đường viền và </w:t>
      </w:r>
      <w:r w:rsidR="00C10A97" w:rsidRPr="008659A3">
        <w:t>cv2.CHAIN_APPROX_SIMPLE</w:t>
      </w:r>
      <w:r w:rsidR="00C10A97">
        <w:t xml:space="preserve"> là phương pháp tìm xấp xỉ đường viền.</w:t>
      </w:r>
      <w:bookmarkStart w:id="27" w:name="_GoBack"/>
      <w:bookmarkEnd w:id="27"/>
    </w:p>
    <w:p w:rsidR="006C21EC" w:rsidRDefault="006C21EC" w:rsidP="007B1BA2">
      <w:pPr>
        <w:pStyle w:val="Nidungvnbn"/>
      </w:pPr>
      <w:r>
        <w:t xml:space="preserve">Sau khi có được kết quả từ hàm findContours là cnts (contours) và hier (hierarchy), </w:t>
      </w:r>
      <w:r w:rsidR="00254CC8">
        <w:t>em sử dụng hàm sorted để s</w:t>
      </w:r>
      <w:r w:rsidR="003D03CF">
        <w:t>ắp xếp theo thứ tự giảm</w:t>
      </w:r>
      <w:r w:rsidR="00254CC8">
        <w:t xml:space="preserve"> dần của danh sách các contour mình tìm được phục vụ cho việc vẽ các hình hộp chữ nhật bao xung quanh các con số.</w:t>
      </w:r>
    </w:p>
    <w:p w:rsidR="00F53B4A" w:rsidRDefault="00F53B4A" w:rsidP="007B1BA2">
      <w:pPr>
        <w:pStyle w:val="Nidungvnbn"/>
      </w:pPr>
      <w:r>
        <w:t>Để vẽ các hình hộp chữ nhật theo yêu cầu, em duyệt qua danh sách các contour đã sắp xếp ở trên, sau đó sử dụng hàm boundingRect của openCV cho từng contour mình đang xét. Hàm boundingRect trả về danh sách 4 đối tượng, ở đây em dùng lần lượt là X, Y, W, và H. Trong đó X, Y là tọa độ pixel trên cùng bên trái của mỗi hình hộp chữ nhật, trong khi đó W là độ rộng (width) và H là chiều cao (height) của hình hộp chữ nhật đó.</w:t>
      </w:r>
    </w:p>
    <w:p w:rsidR="00FE595E" w:rsidRDefault="00FE595E" w:rsidP="007B1BA2">
      <w:pPr>
        <w:pStyle w:val="Nidungvnbn"/>
      </w:pPr>
      <w:r>
        <w:t>Sau khi có tọa độ X,Y, độ rộng W và chiều cao H của mỗi hình hộp chữ nhật, em dùng hàm rectangle của openCV, truyền vào ảnh input và tọa độ cần thiết để vẽ cho mỗi hình hộp chữ nhật. Kết quả thu được là ảnh input với các hình h</w:t>
      </w:r>
      <w:r w:rsidR="00F66366">
        <w:t>ộp chữ nhật bao quanh các đối tượng</w:t>
      </w:r>
      <w:r>
        <w:t>.</w:t>
      </w:r>
    </w:p>
    <w:p w:rsidR="002C18E4" w:rsidRDefault="00F523BC" w:rsidP="002C18E4">
      <w:pPr>
        <w:pStyle w:val="Nidungvnbn"/>
        <w:keepNext/>
        <w:jc w:val="center"/>
      </w:pPr>
      <w:r>
        <w:rPr>
          <w:noProof/>
        </w:rPr>
        <w:lastRenderedPageBreak/>
        <w:drawing>
          <wp:inline distT="0" distB="0" distL="0" distR="0" wp14:anchorId="3CB44810" wp14:editId="6B3D5D9C">
            <wp:extent cx="3648584" cy="3915321"/>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_nonUp.png"/>
                    <pic:cNvPicPr/>
                  </pic:nvPicPr>
                  <pic:blipFill>
                    <a:blip r:embed="rId21">
                      <a:extLst>
                        <a:ext uri="{28A0092B-C50C-407E-A947-70E740481C1C}">
                          <a14:useLocalDpi xmlns:a14="http://schemas.microsoft.com/office/drawing/2010/main" val="0"/>
                        </a:ext>
                      </a:extLst>
                    </a:blip>
                    <a:stretch>
                      <a:fillRect/>
                    </a:stretch>
                  </pic:blipFill>
                  <pic:spPr>
                    <a:xfrm>
                      <a:off x="0" y="0"/>
                      <a:ext cx="3648584" cy="3915321"/>
                    </a:xfrm>
                    <a:prstGeom prst="rect">
                      <a:avLst/>
                    </a:prstGeom>
                  </pic:spPr>
                </pic:pic>
              </a:graphicData>
            </a:graphic>
          </wp:inline>
        </w:drawing>
      </w:r>
    </w:p>
    <w:p w:rsidR="00F523BC" w:rsidRDefault="002C18E4" w:rsidP="002C18E4">
      <w:pPr>
        <w:pStyle w:val="Caption"/>
      </w:pPr>
      <w:bookmarkStart w:id="28" w:name="_Toc59179617"/>
      <w:r>
        <w:t xml:space="preserve">Hình </w:t>
      </w:r>
      <w:fldSimple w:instr=" SEQ Hình \* ARABIC ">
        <w:r>
          <w:rPr>
            <w:noProof/>
          </w:rPr>
          <w:t>11</w:t>
        </w:r>
      </w:fldSimple>
      <w:r>
        <w:t>. Ảnh sau khi vẽ các hình hộp chữ nhật</w:t>
      </w:r>
      <w:bookmarkEnd w:id="28"/>
    </w:p>
    <w:p w:rsidR="00F523BC" w:rsidRDefault="00F523BC" w:rsidP="00F523BC">
      <w:pPr>
        <w:pStyle w:val="Nidungvnbn"/>
      </w:pPr>
      <w:r>
        <w:t>Từ kết quả trong hình 2.7 trên, em nhận thấy các đối tượng không cần thiết như các đường kẻ ngang, các chấm nh</w:t>
      </w:r>
      <w:r w:rsidR="00533A6C">
        <w:t>ỏ</w:t>
      </w:r>
      <w:r>
        <w:t>, v.v… vẫn chưa được xử lý hết và được vẽ hình hộp chữ nhật bao quanh nó. Để giảm thiểu các đối tượng vẽ không mong muốn, chương trình của em đưa ra điều kiện kiểm tra kích thước của ô chữ nhật, nếu to quá hoặc nhỏ quá thì không vẽ ô chữ nhật đó. Cụ thể em chỉ xét các ô chữ nhật có kích thước dựa trên kết quả trả về của hàm contourArea lớn hơn 100 và nhỏ hơn 500.</w:t>
      </w:r>
      <w:r w:rsidR="00C202CA">
        <w:t xml:space="preserve"> Khi đó kết quả sẽ giảm bớt được các ô hình chữ nhật không mong muốn</w:t>
      </w:r>
      <w:r w:rsidR="00E95B28">
        <w:t xml:space="preserve"> như sau:</w:t>
      </w:r>
    </w:p>
    <w:p w:rsidR="00C202CA" w:rsidRDefault="00C202CA" w:rsidP="00C202CA">
      <w:pPr>
        <w:pStyle w:val="Nidungvnbn"/>
        <w:jc w:val="center"/>
      </w:pPr>
      <w:r>
        <w:rPr>
          <w:noProof/>
        </w:rPr>
        <w:lastRenderedPageBreak/>
        <w:drawing>
          <wp:inline distT="0" distB="0" distL="0" distR="0">
            <wp:extent cx="3648584" cy="392484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Result.png"/>
                    <pic:cNvPicPr/>
                  </pic:nvPicPr>
                  <pic:blipFill>
                    <a:blip r:embed="rId12">
                      <a:extLst>
                        <a:ext uri="{28A0092B-C50C-407E-A947-70E740481C1C}">
                          <a14:useLocalDpi xmlns:a14="http://schemas.microsoft.com/office/drawing/2010/main" val="0"/>
                        </a:ext>
                      </a:extLst>
                    </a:blip>
                    <a:stretch>
                      <a:fillRect/>
                    </a:stretch>
                  </pic:blipFill>
                  <pic:spPr>
                    <a:xfrm>
                      <a:off x="0" y="0"/>
                      <a:ext cx="3648584" cy="3924848"/>
                    </a:xfrm>
                    <a:prstGeom prst="rect">
                      <a:avLst/>
                    </a:prstGeom>
                  </pic:spPr>
                </pic:pic>
              </a:graphicData>
            </a:graphic>
          </wp:inline>
        </w:drawing>
      </w:r>
    </w:p>
    <w:p w:rsidR="002C18E4" w:rsidRDefault="002C18E4" w:rsidP="002C18E4">
      <w:pPr>
        <w:pStyle w:val="Caption"/>
      </w:pPr>
      <w:bookmarkStart w:id="29" w:name="_Toc59179618"/>
      <w:r>
        <w:t xml:space="preserve">Hình </w:t>
      </w:r>
      <w:fldSimple w:instr=" SEQ Hình \* ARABIC ">
        <w:r>
          <w:rPr>
            <w:noProof/>
          </w:rPr>
          <w:t>12</w:t>
        </w:r>
      </w:fldSimple>
      <w:r>
        <w:t>. Kết quả cuối cùng của chương trình</w:t>
      </w:r>
      <w:bookmarkEnd w:id="29"/>
    </w:p>
    <w:p w:rsidR="00432AB7" w:rsidRDefault="00432AB7" w:rsidP="00432AB7">
      <w:pPr>
        <w:pStyle w:val="Nidungvnbn"/>
      </w:pPr>
      <w:r>
        <w:t>Ảnh này cũng sẽ là kết quả của chương trình, file ảnh là output.png. Đi kèm với file ảnh output này là file text có tên output.txt ghi lại tọa độ các hình hộp chữ nhật được vẽ. Cụ thể mỗi dòng trong file output.txt là tọa độ của mỗi hình hộp chữ nhật được ghi lại dưới dạng X,Y W H. Trong đó X,Y là tọa độ pixel trên cùng bên trái của mỗi hình hộp chữ nhật, trong khi đó W là độ rộng (width) và H là chiều cao (height) của hình hộp chữ nhật đó.</w:t>
      </w:r>
    </w:p>
    <w:p w:rsidR="002C18E4" w:rsidRDefault="00432AB7" w:rsidP="002C18E4">
      <w:pPr>
        <w:pStyle w:val="Nidungvnbn"/>
        <w:keepNext/>
        <w:jc w:val="center"/>
      </w:pPr>
      <w:r>
        <w:rPr>
          <w:noProof/>
        </w:rPr>
        <w:lastRenderedPageBreak/>
        <w:drawing>
          <wp:inline distT="0" distB="0" distL="0" distR="0" wp14:anchorId="4DA0CA68" wp14:editId="2C81CE06">
            <wp:extent cx="3315694" cy="36846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xt.png"/>
                    <pic:cNvPicPr/>
                  </pic:nvPicPr>
                  <pic:blipFill>
                    <a:blip r:embed="rId22">
                      <a:extLst>
                        <a:ext uri="{28A0092B-C50C-407E-A947-70E740481C1C}">
                          <a14:useLocalDpi xmlns:a14="http://schemas.microsoft.com/office/drawing/2010/main" val="0"/>
                        </a:ext>
                      </a:extLst>
                    </a:blip>
                    <a:stretch>
                      <a:fillRect/>
                    </a:stretch>
                  </pic:blipFill>
                  <pic:spPr>
                    <a:xfrm>
                      <a:off x="0" y="0"/>
                      <a:ext cx="3321848" cy="3691508"/>
                    </a:xfrm>
                    <a:prstGeom prst="rect">
                      <a:avLst/>
                    </a:prstGeom>
                  </pic:spPr>
                </pic:pic>
              </a:graphicData>
            </a:graphic>
          </wp:inline>
        </w:drawing>
      </w:r>
    </w:p>
    <w:p w:rsidR="0053264E" w:rsidRDefault="002C18E4" w:rsidP="002C18E4">
      <w:pPr>
        <w:pStyle w:val="Caption"/>
      </w:pPr>
      <w:bookmarkStart w:id="30" w:name="_Toc59179619"/>
      <w:r>
        <w:t xml:space="preserve">Hình </w:t>
      </w:r>
      <w:fldSimple w:instr=" SEQ Hình \* ARABIC ">
        <w:r>
          <w:rPr>
            <w:noProof/>
          </w:rPr>
          <w:t>13</w:t>
        </w:r>
      </w:fldSimple>
      <w:r>
        <w:t>. Nội dung file output.txt</w:t>
      </w:r>
      <w:bookmarkEnd w:id="30"/>
    </w:p>
    <w:p w:rsidR="0053264E" w:rsidRDefault="004B6BAF" w:rsidP="004B6BAF">
      <w:pPr>
        <w:pStyle w:val="Chng"/>
      </w:pPr>
      <w:bookmarkStart w:id="31" w:name="_Toc59179602"/>
      <w:r>
        <w:t xml:space="preserve">CHƯƠNG 3 – </w:t>
      </w:r>
      <w:r w:rsidR="00585BCE">
        <w:t>TỔNG KẾT</w:t>
      </w:r>
      <w:bookmarkEnd w:id="31"/>
    </w:p>
    <w:p w:rsidR="004B6BAF" w:rsidRDefault="004B6BAF" w:rsidP="004B6BAF">
      <w:pPr>
        <w:pStyle w:val="Tiumccp1"/>
      </w:pPr>
      <w:bookmarkStart w:id="32" w:name="_Toc59179603"/>
      <w:r>
        <w:t>3.1 Nhận xét</w:t>
      </w:r>
      <w:bookmarkEnd w:id="32"/>
    </w:p>
    <w:p w:rsidR="004B6BAF" w:rsidRDefault="004B6BAF" w:rsidP="004B6BAF">
      <w:pPr>
        <w:pStyle w:val="Tiumccp2"/>
      </w:pPr>
      <w:bookmarkStart w:id="33" w:name="_Toc59179604"/>
      <w:r>
        <w:t>3.1.1 Ưu điểm</w:t>
      </w:r>
      <w:bookmarkEnd w:id="33"/>
    </w:p>
    <w:p w:rsidR="004B6BAF" w:rsidRDefault="004B6BAF" w:rsidP="004B6BAF">
      <w:pPr>
        <w:pStyle w:val="Nidungvnbn"/>
      </w:pPr>
      <w:r>
        <w:t>So với yêu cầu của đề bài là vẽ các hình hộp bao quanh các chữ số thì chương trình của em đã vẽ được gần như đầy đủ các con số có trong hình (có khoảng 5 số chưa phát hiện được). Cụ thể chương trình của em đã xử lý được các chữ số với độ đậm nhạt, sáng tối và độ nhiễu khác nhau, từ đó vẽ được các hình hộp bao quanh tương ứng cho mỗi số nằm trên toàn bộ ảnh. Cùng với đó là các chữ số dính liền nhau cũng được xử lý để cho kết quả thích hợp và các chữ số bị mất nét ở hai bên biên của ảnh vẫn có thể xử lý và cho kết quả theo yêu cầu của đề bài.</w:t>
      </w:r>
    </w:p>
    <w:p w:rsidR="004B6BAF" w:rsidRDefault="004B6BAF" w:rsidP="004B6BAF">
      <w:pPr>
        <w:pStyle w:val="Tiumccp2"/>
      </w:pPr>
      <w:bookmarkStart w:id="34" w:name="_Toc59179605"/>
      <w:r>
        <w:t>3.1.2 Khuyết điểm</w:t>
      </w:r>
      <w:bookmarkEnd w:id="34"/>
    </w:p>
    <w:p w:rsidR="004B6BAF" w:rsidRDefault="007E2576" w:rsidP="004B6BAF">
      <w:pPr>
        <w:pStyle w:val="Nidungvnbn"/>
      </w:pPr>
      <w:r>
        <w:lastRenderedPageBreak/>
        <w:t>Vẫn còn tồn tại một vài con số chưa thể phát hiện được, cụ thể ở dòng số 4 của ảnh input là số 2, 9 và 1; ở dòng thứ 5 là số 4, 5</w:t>
      </w:r>
      <w:r w:rsidR="00243F43">
        <w:t>. Các con số khác tuy đã phát hiện được nhưng của chỉ có thể vẽ được đường bao cho một phần chữ số</w:t>
      </w:r>
      <w:r w:rsidR="00FC115F">
        <w:t>.</w:t>
      </w:r>
    </w:p>
    <w:p w:rsidR="00FC115F" w:rsidRDefault="00FC115F" w:rsidP="004B6BAF">
      <w:pPr>
        <w:pStyle w:val="Nidungvnbn"/>
      </w:pPr>
      <w:r>
        <w:t>Ngoài ra chương trình còn hạn chế ở việc vẽ một vài ô hình chữ nhật không mong muốn và các ô chữ nhật bị trùng lắp với nhau.</w:t>
      </w:r>
    </w:p>
    <w:p w:rsidR="000B2960" w:rsidRDefault="000B2960" w:rsidP="000B2960">
      <w:pPr>
        <w:pStyle w:val="Nidungvnbn"/>
        <w:jc w:val="center"/>
      </w:pPr>
      <w:r>
        <w:rPr>
          <w:noProof/>
        </w:rPr>
        <w:drawing>
          <wp:inline distT="0" distB="0" distL="0" distR="0">
            <wp:extent cx="3667637" cy="197195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nChe.png"/>
                    <pic:cNvPicPr/>
                  </pic:nvPicPr>
                  <pic:blipFill>
                    <a:blip r:embed="rId23">
                      <a:extLst>
                        <a:ext uri="{28A0092B-C50C-407E-A947-70E740481C1C}">
                          <a14:useLocalDpi xmlns:a14="http://schemas.microsoft.com/office/drawing/2010/main" val="0"/>
                        </a:ext>
                      </a:extLst>
                    </a:blip>
                    <a:stretch>
                      <a:fillRect/>
                    </a:stretch>
                  </pic:blipFill>
                  <pic:spPr>
                    <a:xfrm>
                      <a:off x="0" y="0"/>
                      <a:ext cx="3667637" cy="1971950"/>
                    </a:xfrm>
                    <a:prstGeom prst="rect">
                      <a:avLst/>
                    </a:prstGeom>
                  </pic:spPr>
                </pic:pic>
              </a:graphicData>
            </a:graphic>
          </wp:inline>
        </w:drawing>
      </w:r>
    </w:p>
    <w:p w:rsidR="000B2960" w:rsidRDefault="000B2960" w:rsidP="000B2960">
      <w:pPr>
        <w:pStyle w:val="Caption"/>
      </w:pPr>
      <w:r>
        <w:t>Hình 3.1: Hạn chế của chương trình</w:t>
      </w:r>
    </w:p>
    <w:p w:rsidR="009979E9" w:rsidRPr="009979E9" w:rsidRDefault="009979E9" w:rsidP="009979E9">
      <w:pPr>
        <w:pStyle w:val="Tiumccp1"/>
      </w:pPr>
      <w:bookmarkStart w:id="35" w:name="_Toc59179606"/>
      <w:r>
        <w:t>3.2 Phương hướng phát triển</w:t>
      </w:r>
      <w:bookmarkEnd w:id="35"/>
    </w:p>
    <w:p w:rsidR="0053264E" w:rsidRDefault="00585BCE" w:rsidP="00585BCE">
      <w:pPr>
        <w:pStyle w:val="Nidungvnbn"/>
      </w:pPr>
      <w:r>
        <w:t>Từ những ưu điểm, hạn chế ở trên, chương trình định ra mục tiêu phát triển là cải thiện việc vẽ các ô chữ nhật xung quanh chữ số, hạn chế nhất có thể sự trùng lắp các ô chữ nhật. Ngoài ra, các ô chữ nhật bao xung quanh hình phải được vẽ bao xung quanh chữ số chứ không phải chỉ bao được một phần.</w:t>
      </w:r>
    </w:p>
    <w:p w:rsidR="0053264E" w:rsidRDefault="00585BCE" w:rsidP="00A85628">
      <w:pPr>
        <w:pStyle w:val="Nidungvnbn"/>
      </w:pPr>
      <w:r>
        <w:t>Định hướng cho việc cải thiện việc vẽ các ô chữ nhật bị trùng lắp của em là sử dụng thuật toán Non-maximum suppression. Ý tưở</w:t>
      </w:r>
      <w:r w:rsidR="001850A3">
        <w:t>ng của thuật toán này là truyền vào t</w:t>
      </w:r>
      <w:r>
        <w:t>ập danh sách các proposals box ký hiệu là B với B ={b1,b2,</w:t>
      </w:r>
      <w:r w:rsidR="001850A3">
        <w:t xml:space="preserve">…,bn}, với bi là proposal thứ i; </w:t>
      </w:r>
      <w:r>
        <w:t>Tập điểm của mỗi proposal box ký hiệu là S với S={s1,s2,…,sn}, si là điểm confidence của box bi</w:t>
      </w:r>
      <w:r w:rsidR="001850A3">
        <w:t xml:space="preserve">; </w:t>
      </w:r>
      <w:r>
        <w:t>Giá trị ngưỡng overlap threshold N.</w:t>
      </w:r>
      <w:r w:rsidR="001850A3">
        <w:t xml:space="preserve">. </w:t>
      </w:r>
      <w:r>
        <w:t>Cả hai giá trị bi và si đều là output của mạng neural network.</w:t>
      </w:r>
      <w:r w:rsidR="001850A3">
        <w:t xml:space="preserve"> Đầu ra là một tập các proposals box D tức là</w:t>
      </w:r>
      <w:r>
        <w:t xml:space="preserve"> tập các proposals đã loại bỏ dư thừa tương </w:t>
      </w:r>
      <w:r w:rsidR="001850A3">
        <w:t xml:space="preserve">ứng với từng object trong hình. </w:t>
      </w:r>
      <w:r w:rsidR="00A85628">
        <w:t xml:space="preserve">Độ chuẩn xác của thuật toán này phụ thuộc vào giá trị ngưỡng overlap, do chưa thể tìm được giá trị ngưỡng </w:t>
      </w:r>
      <w:r w:rsidR="00A85628">
        <w:lastRenderedPageBreak/>
        <w:t>thích hợp để sử dụng đối với bài toán này nên việc sử dụng thuật toán Non-maximum suppression để giải quyết bài toán đặt ra chỉ dừng ở mức độ nghiên cứu và định hướng phát triển chứ không áp dụng và trình bày cụ thể.</w:t>
      </w:r>
    </w:p>
    <w:p w:rsidR="0053264E" w:rsidRDefault="0053264E">
      <w:pPr>
        <w:spacing w:after="200" w:line="276" w:lineRule="auto"/>
        <w:rPr>
          <w:sz w:val="26"/>
          <w:szCs w:val="26"/>
        </w:rPr>
      </w:pPr>
    </w:p>
    <w:p w:rsidR="0053264E" w:rsidRDefault="0053264E">
      <w:pPr>
        <w:spacing w:after="200" w:line="276" w:lineRule="auto"/>
        <w:rPr>
          <w:sz w:val="26"/>
          <w:szCs w:val="26"/>
        </w:rPr>
      </w:pPr>
    </w:p>
    <w:p w:rsidR="0053264E" w:rsidRDefault="0053264E">
      <w:pPr>
        <w:spacing w:after="200" w:line="276" w:lineRule="auto"/>
        <w:rPr>
          <w:sz w:val="26"/>
          <w:szCs w:val="26"/>
        </w:rPr>
      </w:pPr>
    </w:p>
    <w:p w:rsidR="001850A3" w:rsidRDefault="001850A3">
      <w:pPr>
        <w:spacing w:after="200" w:line="276" w:lineRule="auto"/>
        <w:rPr>
          <w:sz w:val="26"/>
          <w:szCs w:val="26"/>
        </w:rPr>
      </w:pPr>
    </w:p>
    <w:p w:rsidR="00BD0283" w:rsidRDefault="00BD0283">
      <w:pPr>
        <w:spacing w:after="200" w:line="276" w:lineRule="auto"/>
        <w:rPr>
          <w:sz w:val="26"/>
          <w:szCs w:val="26"/>
        </w:rPr>
      </w:pPr>
    </w:p>
    <w:p w:rsidR="00BD0283" w:rsidRDefault="00BD0283">
      <w:pPr>
        <w:spacing w:after="200" w:line="276" w:lineRule="auto"/>
        <w:rPr>
          <w:sz w:val="26"/>
          <w:szCs w:val="26"/>
        </w:rPr>
      </w:pPr>
    </w:p>
    <w:p w:rsidR="00BD0283" w:rsidRDefault="00BD0283">
      <w:pPr>
        <w:spacing w:after="200" w:line="276" w:lineRule="auto"/>
        <w:rPr>
          <w:sz w:val="26"/>
          <w:szCs w:val="26"/>
        </w:rPr>
      </w:pPr>
    </w:p>
    <w:p w:rsidR="00BD0283" w:rsidRDefault="00BD0283">
      <w:pPr>
        <w:spacing w:after="200" w:line="276" w:lineRule="auto"/>
        <w:rPr>
          <w:sz w:val="26"/>
          <w:szCs w:val="26"/>
        </w:rPr>
      </w:pPr>
    </w:p>
    <w:p w:rsidR="00BD0283" w:rsidRDefault="00BD0283">
      <w:pPr>
        <w:spacing w:after="200" w:line="276" w:lineRule="auto"/>
        <w:rPr>
          <w:sz w:val="26"/>
          <w:szCs w:val="26"/>
        </w:rPr>
      </w:pPr>
    </w:p>
    <w:p w:rsidR="00BD0283" w:rsidRDefault="00BD0283">
      <w:pPr>
        <w:spacing w:after="200" w:line="276" w:lineRule="auto"/>
        <w:rPr>
          <w:sz w:val="26"/>
          <w:szCs w:val="26"/>
        </w:rPr>
      </w:pPr>
    </w:p>
    <w:p w:rsidR="00BD0283" w:rsidRDefault="00BD0283">
      <w:pPr>
        <w:spacing w:after="200" w:line="276" w:lineRule="auto"/>
        <w:rPr>
          <w:sz w:val="26"/>
          <w:szCs w:val="26"/>
        </w:rPr>
      </w:pPr>
    </w:p>
    <w:p w:rsidR="00BD0283" w:rsidRDefault="00BD0283">
      <w:pPr>
        <w:spacing w:after="200" w:line="276" w:lineRule="auto"/>
        <w:rPr>
          <w:sz w:val="26"/>
          <w:szCs w:val="26"/>
        </w:rPr>
      </w:pPr>
    </w:p>
    <w:p w:rsidR="00BD0283" w:rsidRDefault="00BD0283">
      <w:pPr>
        <w:spacing w:after="200" w:line="276" w:lineRule="auto"/>
        <w:rPr>
          <w:sz w:val="26"/>
          <w:szCs w:val="26"/>
        </w:rPr>
      </w:pPr>
    </w:p>
    <w:p w:rsidR="00BD0283" w:rsidRDefault="00BD0283">
      <w:pPr>
        <w:spacing w:after="200" w:line="276" w:lineRule="auto"/>
        <w:rPr>
          <w:sz w:val="26"/>
          <w:szCs w:val="26"/>
        </w:rPr>
      </w:pPr>
    </w:p>
    <w:p w:rsidR="00BD0283" w:rsidRDefault="00BD0283">
      <w:pPr>
        <w:spacing w:after="200" w:line="276" w:lineRule="auto"/>
        <w:rPr>
          <w:sz w:val="26"/>
          <w:szCs w:val="26"/>
        </w:rPr>
      </w:pPr>
    </w:p>
    <w:p w:rsidR="00BD0283" w:rsidRDefault="00BD0283">
      <w:pPr>
        <w:spacing w:after="200" w:line="276" w:lineRule="auto"/>
        <w:rPr>
          <w:sz w:val="26"/>
          <w:szCs w:val="26"/>
        </w:rPr>
      </w:pPr>
    </w:p>
    <w:p w:rsidR="002C18E4" w:rsidRDefault="002C18E4">
      <w:pPr>
        <w:spacing w:after="200" w:line="276" w:lineRule="auto"/>
        <w:rPr>
          <w:sz w:val="26"/>
          <w:szCs w:val="26"/>
        </w:rPr>
      </w:pPr>
    </w:p>
    <w:p w:rsidR="002C18E4" w:rsidRDefault="002C18E4">
      <w:pPr>
        <w:spacing w:after="200" w:line="276" w:lineRule="auto"/>
        <w:rPr>
          <w:sz w:val="26"/>
          <w:szCs w:val="26"/>
        </w:rPr>
      </w:pPr>
    </w:p>
    <w:p w:rsidR="002C18E4" w:rsidRDefault="002C18E4">
      <w:pPr>
        <w:spacing w:after="200" w:line="276" w:lineRule="auto"/>
        <w:rPr>
          <w:sz w:val="26"/>
          <w:szCs w:val="26"/>
        </w:rPr>
      </w:pPr>
    </w:p>
    <w:p w:rsidR="0053264E" w:rsidRDefault="0053264E">
      <w:pPr>
        <w:spacing w:after="200" w:line="276" w:lineRule="auto"/>
        <w:rPr>
          <w:sz w:val="26"/>
          <w:szCs w:val="26"/>
        </w:rPr>
      </w:pPr>
    </w:p>
    <w:p w:rsidR="00BB2B2A" w:rsidRDefault="007E7FF7" w:rsidP="001850A3">
      <w:pPr>
        <w:tabs>
          <w:tab w:val="center" w:pos="6379"/>
        </w:tabs>
        <w:spacing w:after="200" w:line="276" w:lineRule="auto"/>
        <w:jc w:val="center"/>
        <w:rPr>
          <w:b/>
          <w:sz w:val="32"/>
          <w:szCs w:val="32"/>
        </w:rPr>
      </w:pPr>
      <w:r>
        <w:rPr>
          <w:b/>
          <w:sz w:val="32"/>
          <w:szCs w:val="32"/>
        </w:rPr>
        <w:lastRenderedPageBreak/>
        <w:t>TÀI LIỆU THAM KHẢO</w:t>
      </w:r>
    </w:p>
    <w:p w:rsidR="00716711" w:rsidRDefault="00BF3A45" w:rsidP="00BF3A45">
      <w:pPr>
        <w:pStyle w:val="Nidungvnbn"/>
        <w:numPr>
          <w:ilvl w:val="0"/>
          <w:numId w:val="13"/>
        </w:numPr>
      </w:pPr>
      <w:r w:rsidRPr="00BF3A45">
        <w:t>Alexander</w:t>
      </w:r>
      <w:r>
        <w:t xml:space="preserve"> Mordvintsev &amp; Abid K. Revision. OpenCV-Python Tutorials. </w:t>
      </w:r>
      <w:r w:rsidRPr="00BF3A45">
        <w:t>[online] Available at</w:t>
      </w:r>
      <w:r>
        <w:t xml:space="preserve">: </w:t>
      </w:r>
      <w:hyperlink r:id="rId24" w:history="1">
        <w:r w:rsidRPr="00CB065B">
          <w:rPr>
            <w:rStyle w:val="Hyperlink"/>
          </w:rPr>
          <w:t>https://opencv-python-tutroals.readthedocs.io/en/latest/py_tutorials/py_imgproc/py_morphological_ops/py_morphological_ops.html</w:t>
        </w:r>
      </w:hyperlink>
      <w:r>
        <w:t>. [Accessed 5 September 2020</w:t>
      </w:r>
      <w:r w:rsidRPr="00BF3A45">
        <w:t>]</w:t>
      </w:r>
    </w:p>
    <w:p w:rsidR="00931FB7" w:rsidRDefault="00931FB7" w:rsidP="00931FB7">
      <w:pPr>
        <w:pStyle w:val="Nidungvnbn"/>
        <w:numPr>
          <w:ilvl w:val="0"/>
          <w:numId w:val="13"/>
        </w:numPr>
      </w:pPr>
      <w:r>
        <w:t xml:space="preserve">Doxygen. Open Source Computer Vision. </w:t>
      </w:r>
      <w:r w:rsidRPr="00BF3A45">
        <w:t>[online] Available at</w:t>
      </w:r>
      <w:r>
        <w:t xml:space="preserve">: </w:t>
      </w:r>
      <w:hyperlink r:id="rId25" w:history="1">
        <w:r w:rsidRPr="00CB065B">
          <w:rPr>
            <w:rStyle w:val="Hyperlink"/>
          </w:rPr>
          <w:t>https://docs.opencv.org/3.4/da/d0c/tutorial_bounding_rects_circles.html</w:t>
        </w:r>
      </w:hyperlink>
      <w:r>
        <w:t>. [Accessed 5 September 2020</w:t>
      </w:r>
      <w:r w:rsidRPr="00BF3A45">
        <w:t>]</w:t>
      </w:r>
      <w:r>
        <w:t>.</w:t>
      </w:r>
    </w:p>
    <w:p w:rsidR="00931FB7" w:rsidRDefault="00931FB7" w:rsidP="00931FB7">
      <w:pPr>
        <w:pStyle w:val="Nidungvnbn"/>
        <w:numPr>
          <w:ilvl w:val="0"/>
          <w:numId w:val="13"/>
        </w:numPr>
      </w:pPr>
      <w:r>
        <w:t xml:space="preserve">Doxygen. Open Source Computer Vision. </w:t>
      </w:r>
      <w:r w:rsidRPr="00BF3A45">
        <w:t>[online] Available at</w:t>
      </w:r>
      <w:r>
        <w:t xml:space="preserve">: </w:t>
      </w:r>
      <w:hyperlink r:id="rId26" w:history="1">
        <w:r w:rsidRPr="00CB065B">
          <w:rPr>
            <w:rStyle w:val="Hyperlink"/>
          </w:rPr>
          <w:t>https://docs.opencv.org/3.4/da/d0c/tutorial_bounding_rects_circles.html</w:t>
        </w:r>
      </w:hyperlink>
      <w:r>
        <w:t>. [Accessed 5 September 2020</w:t>
      </w:r>
      <w:r w:rsidRPr="00BF3A45">
        <w:t>]</w:t>
      </w:r>
      <w:r>
        <w:t>.</w:t>
      </w:r>
    </w:p>
    <w:p w:rsidR="00931FB7" w:rsidRPr="00BF3A45" w:rsidRDefault="00931FB7" w:rsidP="00931FB7">
      <w:pPr>
        <w:pStyle w:val="Nidungvnbn"/>
        <w:ind w:left="1440" w:firstLine="0"/>
      </w:pPr>
    </w:p>
    <w:sectPr w:rsidR="00931FB7" w:rsidRPr="00BF3A45" w:rsidSect="00DB7595">
      <w:headerReference w:type="default" r:id="rId2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6282" w:rsidRDefault="00206282" w:rsidP="00453AB1">
      <w:r>
        <w:separator/>
      </w:r>
    </w:p>
  </w:endnote>
  <w:endnote w:type="continuationSeparator" w:id="0">
    <w:p w:rsidR="00206282" w:rsidRDefault="0020628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6282" w:rsidRDefault="00206282" w:rsidP="00453AB1">
      <w:r>
        <w:separator/>
      </w:r>
    </w:p>
  </w:footnote>
  <w:footnote w:type="continuationSeparator" w:id="0">
    <w:p w:rsidR="00206282" w:rsidRDefault="00206282"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7B8" w:rsidRDefault="00AA37B8">
    <w:pPr>
      <w:pStyle w:val="Header"/>
      <w:jc w:val="center"/>
    </w:pPr>
  </w:p>
  <w:p w:rsidR="00AA37B8" w:rsidRDefault="00AA37B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rsidR="00AA37B8" w:rsidRDefault="00AA37B8">
        <w:pPr>
          <w:pStyle w:val="Header"/>
          <w:jc w:val="center"/>
        </w:pPr>
        <w:r>
          <w:fldChar w:fldCharType="begin"/>
        </w:r>
        <w:r>
          <w:instrText xml:space="preserve"> PAGE   \* MERGEFORMAT </w:instrText>
        </w:r>
        <w:r>
          <w:fldChar w:fldCharType="separate"/>
        </w:r>
        <w:r w:rsidR="00C10A97">
          <w:rPr>
            <w:noProof/>
          </w:rPr>
          <w:t>iv</w:t>
        </w:r>
        <w:r>
          <w:rPr>
            <w:noProof/>
          </w:rPr>
          <w:fldChar w:fldCharType="end"/>
        </w:r>
      </w:p>
    </w:sdtContent>
  </w:sdt>
  <w:p w:rsidR="00AA37B8" w:rsidRDefault="00AA37B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AA37B8" w:rsidRDefault="00AA37B8">
        <w:pPr>
          <w:pStyle w:val="Header"/>
          <w:jc w:val="center"/>
        </w:pPr>
        <w:r>
          <w:fldChar w:fldCharType="begin"/>
        </w:r>
        <w:r>
          <w:instrText xml:space="preserve"> PAGE   \* MERGEFORMAT </w:instrText>
        </w:r>
        <w:r>
          <w:fldChar w:fldCharType="separate"/>
        </w:r>
        <w:r w:rsidR="00C10A97">
          <w:rPr>
            <w:noProof/>
          </w:rPr>
          <w:t>17</w:t>
        </w:r>
        <w:r>
          <w:rPr>
            <w:noProof/>
          </w:rPr>
          <w:fldChar w:fldCharType="end"/>
        </w:r>
      </w:p>
    </w:sdtContent>
  </w:sdt>
  <w:p w:rsidR="00AA37B8" w:rsidRDefault="00AA37B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983FA7"/>
    <w:multiLevelType w:val="hybridMultilevel"/>
    <w:tmpl w:val="537E9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DAF00B6"/>
    <w:multiLevelType w:val="hybridMultilevel"/>
    <w:tmpl w:val="0C0682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12"/>
  </w:num>
  <w:num w:numId="5">
    <w:abstractNumId w:val="0"/>
  </w:num>
  <w:num w:numId="6">
    <w:abstractNumId w:val="3"/>
  </w:num>
  <w:num w:numId="7">
    <w:abstractNumId w:val="8"/>
  </w:num>
  <w:num w:numId="8">
    <w:abstractNumId w:val="10"/>
  </w:num>
  <w:num w:numId="9">
    <w:abstractNumId w:val="2"/>
  </w:num>
  <w:num w:numId="10">
    <w:abstractNumId w:val="4"/>
  </w:num>
  <w:num w:numId="11">
    <w:abstractNumId w:val="11"/>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1CC"/>
    <w:rsid w:val="00000FCE"/>
    <w:rsid w:val="00003786"/>
    <w:rsid w:val="00024496"/>
    <w:rsid w:val="000333BA"/>
    <w:rsid w:val="00040147"/>
    <w:rsid w:val="00060837"/>
    <w:rsid w:val="0009108C"/>
    <w:rsid w:val="000B2960"/>
    <w:rsid w:val="000B5595"/>
    <w:rsid w:val="000C7ED6"/>
    <w:rsid w:val="000D63B7"/>
    <w:rsid w:val="00102E9F"/>
    <w:rsid w:val="00120216"/>
    <w:rsid w:val="00137133"/>
    <w:rsid w:val="00153126"/>
    <w:rsid w:val="0016184B"/>
    <w:rsid w:val="001638A6"/>
    <w:rsid w:val="001850A3"/>
    <w:rsid w:val="001C07B5"/>
    <w:rsid w:val="001D0A72"/>
    <w:rsid w:val="001D5443"/>
    <w:rsid w:val="001E4BF5"/>
    <w:rsid w:val="00206282"/>
    <w:rsid w:val="00207DC2"/>
    <w:rsid w:val="0022165C"/>
    <w:rsid w:val="00225B31"/>
    <w:rsid w:val="00232436"/>
    <w:rsid w:val="00243F43"/>
    <w:rsid w:val="00252F26"/>
    <w:rsid w:val="00254CC8"/>
    <w:rsid w:val="00281A87"/>
    <w:rsid w:val="00291721"/>
    <w:rsid w:val="002A0182"/>
    <w:rsid w:val="002A5B5F"/>
    <w:rsid w:val="002C18E4"/>
    <w:rsid w:val="002C44F2"/>
    <w:rsid w:val="002D4629"/>
    <w:rsid w:val="002D796D"/>
    <w:rsid w:val="002E7F5A"/>
    <w:rsid w:val="00304B59"/>
    <w:rsid w:val="003218FF"/>
    <w:rsid w:val="00330278"/>
    <w:rsid w:val="003441D7"/>
    <w:rsid w:val="00345A00"/>
    <w:rsid w:val="0036047C"/>
    <w:rsid w:val="00360BE7"/>
    <w:rsid w:val="00365D0D"/>
    <w:rsid w:val="003D03CF"/>
    <w:rsid w:val="003D41E7"/>
    <w:rsid w:val="003E6C98"/>
    <w:rsid w:val="00406A92"/>
    <w:rsid w:val="00432AB7"/>
    <w:rsid w:val="00453AB1"/>
    <w:rsid w:val="00456E8D"/>
    <w:rsid w:val="00461E86"/>
    <w:rsid w:val="00476A52"/>
    <w:rsid w:val="00482963"/>
    <w:rsid w:val="0048468E"/>
    <w:rsid w:val="00486AD9"/>
    <w:rsid w:val="00487720"/>
    <w:rsid w:val="004A7C39"/>
    <w:rsid w:val="004B3B99"/>
    <w:rsid w:val="004B6BAF"/>
    <w:rsid w:val="004C12BC"/>
    <w:rsid w:val="004D02B7"/>
    <w:rsid w:val="004E3C16"/>
    <w:rsid w:val="005013CD"/>
    <w:rsid w:val="005142E3"/>
    <w:rsid w:val="00514937"/>
    <w:rsid w:val="0052007F"/>
    <w:rsid w:val="0053264E"/>
    <w:rsid w:val="00533A6C"/>
    <w:rsid w:val="00533BB1"/>
    <w:rsid w:val="00555D17"/>
    <w:rsid w:val="00556830"/>
    <w:rsid w:val="00556F24"/>
    <w:rsid w:val="00577340"/>
    <w:rsid w:val="00585BCE"/>
    <w:rsid w:val="00585D32"/>
    <w:rsid w:val="00593511"/>
    <w:rsid w:val="00594A25"/>
    <w:rsid w:val="005A081A"/>
    <w:rsid w:val="005C6254"/>
    <w:rsid w:val="005D5C20"/>
    <w:rsid w:val="005D7203"/>
    <w:rsid w:val="005E29C6"/>
    <w:rsid w:val="005E4CA4"/>
    <w:rsid w:val="00600688"/>
    <w:rsid w:val="00616EAB"/>
    <w:rsid w:val="00623095"/>
    <w:rsid w:val="0062407E"/>
    <w:rsid w:val="00627DBD"/>
    <w:rsid w:val="0064189C"/>
    <w:rsid w:val="00642C1C"/>
    <w:rsid w:val="00650D6A"/>
    <w:rsid w:val="00664F3D"/>
    <w:rsid w:val="006B48EC"/>
    <w:rsid w:val="006C21EC"/>
    <w:rsid w:val="00710D54"/>
    <w:rsid w:val="007139EB"/>
    <w:rsid w:val="00716711"/>
    <w:rsid w:val="00737340"/>
    <w:rsid w:val="00744CA5"/>
    <w:rsid w:val="00791EED"/>
    <w:rsid w:val="007A71CF"/>
    <w:rsid w:val="007B1A23"/>
    <w:rsid w:val="007B1BA2"/>
    <w:rsid w:val="007B7FF5"/>
    <w:rsid w:val="007E2576"/>
    <w:rsid w:val="007E6AB9"/>
    <w:rsid w:val="007E7FF7"/>
    <w:rsid w:val="008132FF"/>
    <w:rsid w:val="0084490B"/>
    <w:rsid w:val="008538DD"/>
    <w:rsid w:val="0086280D"/>
    <w:rsid w:val="008659A3"/>
    <w:rsid w:val="00867C2D"/>
    <w:rsid w:val="00880D36"/>
    <w:rsid w:val="0088275B"/>
    <w:rsid w:val="008874C0"/>
    <w:rsid w:val="008A4396"/>
    <w:rsid w:val="008A7BE2"/>
    <w:rsid w:val="008B7C82"/>
    <w:rsid w:val="008C7598"/>
    <w:rsid w:val="008C775F"/>
    <w:rsid w:val="008D3056"/>
    <w:rsid w:val="008E259A"/>
    <w:rsid w:val="008E6453"/>
    <w:rsid w:val="00920D68"/>
    <w:rsid w:val="00922A38"/>
    <w:rsid w:val="0093095D"/>
    <w:rsid w:val="00931FB7"/>
    <w:rsid w:val="00933165"/>
    <w:rsid w:val="0093381F"/>
    <w:rsid w:val="00942B81"/>
    <w:rsid w:val="00950E0B"/>
    <w:rsid w:val="009979E9"/>
    <w:rsid w:val="009B11EC"/>
    <w:rsid w:val="009B3CFA"/>
    <w:rsid w:val="009D5678"/>
    <w:rsid w:val="009E7DC7"/>
    <w:rsid w:val="00A21428"/>
    <w:rsid w:val="00A21DCB"/>
    <w:rsid w:val="00A236D1"/>
    <w:rsid w:val="00A37D91"/>
    <w:rsid w:val="00A52749"/>
    <w:rsid w:val="00A85628"/>
    <w:rsid w:val="00AA37B8"/>
    <w:rsid w:val="00AB6AA3"/>
    <w:rsid w:val="00AC0564"/>
    <w:rsid w:val="00AC4598"/>
    <w:rsid w:val="00AF7D4A"/>
    <w:rsid w:val="00B118C8"/>
    <w:rsid w:val="00B62922"/>
    <w:rsid w:val="00B8489D"/>
    <w:rsid w:val="00B86194"/>
    <w:rsid w:val="00BB2B2A"/>
    <w:rsid w:val="00BD0283"/>
    <w:rsid w:val="00BF3A45"/>
    <w:rsid w:val="00C10A97"/>
    <w:rsid w:val="00C202CA"/>
    <w:rsid w:val="00C56904"/>
    <w:rsid w:val="00C70A1B"/>
    <w:rsid w:val="00C71269"/>
    <w:rsid w:val="00C75086"/>
    <w:rsid w:val="00C766AF"/>
    <w:rsid w:val="00C94F20"/>
    <w:rsid w:val="00CA1C39"/>
    <w:rsid w:val="00CA4DAD"/>
    <w:rsid w:val="00CD13EC"/>
    <w:rsid w:val="00CD423E"/>
    <w:rsid w:val="00CE2A64"/>
    <w:rsid w:val="00CE5555"/>
    <w:rsid w:val="00D2311C"/>
    <w:rsid w:val="00D34D21"/>
    <w:rsid w:val="00D37963"/>
    <w:rsid w:val="00D43B5E"/>
    <w:rsid w:val="00D6252D"/>
    <w:rsid w:val="00D63BB8"/>
    <w:rsid w:val="00D7020D"/>
    <w:rsid w:val="00D8767C"/>
    <w:rsid w:val="00DB7595"/>
    <w:rsid w:val="00DC2276"/>
    <w:rsid w:val="00DD414A"/>
    <w:rsid w:val="00DD74FD"/>
    <w:rsid w:val="00DE25DE"/>
    <w:rsid w:val="00DE2F70"/>
    <w:rsid w:val="00E133D7"/>
    <w:rsid w:val="00E17C54"/>
    <w:rsid w:val="00E342B9"/>
    <w:rsid w:val="00E45451"/>
    <w:rsid w:val="00E67AFB"/>
    <w:rsid w:val="00E73E69"/>
    <w:rsid w:val="00E766EA"/>
    <w:rsid w:val="00E91C0E"/>
    <w:rsid w:val="00E95B28"/>
    <w:rsid w:val="00E962C2"/>
    <w:rsid w:val="00EA1DAF"/>
    <w:rsid w:val="00EC14E5"/>
    <w:rsid w:val="00EC21CC"/>
    <w:rsid w:val="00EE78FD"/>
    <w:rsid w:val="00F017B2"/>
    <w:rsid w:val="00F523BC"/>
    <w:rsid w:val="00F53B4A"/>
    <w:rsid w:val="00F6183C"/>
    <w:rsid w:val="00F66366"/>
    <w:rsid w:val="00F93C54"/>
    <w:rsid w:val="00FA0719"/>
    <w:rsid w:val="00FB0BB9"/>
    <w:rsid w:val="00FB5161"/>
    <w:rsid w:val="00FC115F"/>
    <w:rsid w:val="00FC68C1"/>
    <w:rsid w:val="00FD7B00"/>
    <w:rsid w:val="00FE5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3E52CCA"/>
  <w15:docId w15:val="{B4C60FA7-2D9E-4FBF-A597-147D4A63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533B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6415">
      <w:bodyDiv w:val="1"/>
      <w:marLeft w:val="0"/>
      <w:marRight w:val="0"/>
      <w:marTop w:val="0"/>
      <w:marBottom w:val="0"/>
      <w:divBdr>
        <w:top w:val="none" w:sz="0" w:space="0" w:color="auto"/>
        <w:left w:val="none" w:sz="0" w:space="0" w:color="auto"/>
        <w:bottom w:val="none" w:sz="0" w:space="0" w:color="auto"/>
        <w:right w:val="none" w:sz="0" w:space="0" w:color="auto"/>
      </w:divBdr>
      <w:divsChild>
        <w:div w:id="1663392761">
          <w:marLeft w:val="0"/>
          <w:marRight w:val="0"/>
          <w:marTop w:val="0"/>
          <w:marBottom w:val="0"/>
          <w:divBdr>
            <w:top w:val="none" w:sz="0" w:space="0" w:color="auto"/>
            <w:left w:val="none" w:sz="0" w:space="0" w:color="auto"/>
            <w:bottom w:val="none" w:sz="0" w:space="0" w:color="auto"/>
            <w:right w:val="none" w:sz="0" w:space="0" w:color="auto"/>
          </w:divBdr>
          <w:divsChild>
            <w:div w:id="2621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0907">
      <w:bodyDiv w:val="1"/>
      <w:marLeft w:val="0"/>
      <w:marRight w:val="0"/>
      <w:marTop w:val="0"/>
      <w:marBottom w:val="0"/>
      <w:divBdr>
        <w:top w:val="none" w:sz="0" w:space="0" w:color="auto"/>
        <w:left w:val="none" w:sz="0" w:space="0" w:color="auto"/>
        <w:bottom w:val="none" w:sz="0" w:space="0" w:color="auto"/>
        <w:right w:val="none" w:sz="0" w:space="0" w:color="auto"/>
      </w:divBdr>
      <w:divsChild>
        <w:div w:id="211038476">
          <w:marLeft w:val="0"/>
          <w:marRight w:val="0"/>
          <w:marTop w:val="0"/>
          <w:marBottom w:val="0"/>
          <w:divBdr>
            <w:top w:val="none" w:sz="0" w:space="0" w:color="auto"/>
            <w:left w:val="none" w:sz="0" w:space="0" w:color="auto"/>
            <w:bottom w:val="none" w:sz="0" w:space="0" w:color="auto"/>
            <w:right w:val="none" w:sz="0" w:space="0" w:color="auto"/>
          </w:divBdr>
          <w:divsChild>
            <w:div w:id="15704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opencv.org/3.4/da/d0c/tutorial_bounding_rects_circles.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opencv.org/3.4/da/d0c/tutorial_bounding_rects_circl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opencv-python-tutroals.readthedocs.io/en/latest/py_tutorials/py_imgproc/py_morphological_ops/py_morphological_op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Current\Digital%20Image%20Processing\midterm\51702187\5170218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5523B-C826-409A-84BB-9AE0572DB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51702187.dotx</Template>
  <TotalTime>465</TotalTime>
  <Pages>29</Pages>
  <Words>3595</Words>
  <Characters>20498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144</cp:revision>
  <dcterms:created xsi:type="dcterms:W3CDTF">2020-10-27T16:29:00Z</dcterms:created>
  <dcterms:modified xsi:type="dcterms:W3CDTF">2020-12-20T00:49:00Z</dcterms:modified>
</cp:coreProperties>
</file>